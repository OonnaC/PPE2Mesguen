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4F4F8E" w14:textId="77777777" w:rsidR="001A5429" w:rsidRPr="005D6842" w:rsidRDefault="001A5429" w:rsidP="001E1E58">
      <w:pPr>
        <w:rPr>
          <w:noProof/>
        </w:rPr>
      </w:pPr>
    </w:p>
    <w:tbl>
      <w:tblPr>
        <w:tblW w:w="0" w:type="auto"/>
        <w:tblLook w:val="0600" w:firstRow="0" w:lastRow="0" w:firstColumn="0" w:lastColumn="0" w:noHBand="1" w:noVBand="1"/>
      </w:tblPr>
      <w:tblGrid>
        <w:gridCol w:w="1242"/>
        <w:gridCol w:w="601"/>
        <w:gridCol w:w="4961"/>
        <w:gridCol w:w="1026"/>
        <w:gridCol w:w="1164"/>
        <w:gridCol w:w="32"/>
      </w:tblGrid>
      <w:tr w:rsidR="0092125E" w:rsidRPr="005D6842" w14:paraId="6D9F86AB" w14:textId="77777777" w:rsidTr="008925FC">
        <w:tc>
          <w:tcPr>
            <w:tcW w:w="9026" w:type="dxa"/>
            <w:gridSpan w:val="6"/>
            <w:vAlign w:val="center"/>
          </w:tcPr>
          <w:p w14:paraId="2FABD1E2" w14:textId="3B5CD6C5" w:rsidR="0092125E" w:rsidRPr="005D6842" w:rsidRDefault="00906FCD" w:rsidP="0092125E">
            <w:pPr>
              <w:pStyle w:val="Titre"/>
              <w:rPr>
                <w:noProof/>
              </w:rPr>
            </w:pPr>
            <w:sdt>
              <w:sdtPr>
                <w:rPr>
                  <w:noProof/>
                  <w:sz w:val="72"/>
                  <w:szCs w:val="52"/>
                </w:rPr>
                <w:alias w:val="Titre"/>
                <w:tag w:val=""/>
                <w:id w:val="2016188051"/>
                <w:placeholder>
                  <w:docPart w:val="1434ABF946414F06A4402F1DB3BD6759"/>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Pr="00906FCD">
                  <w:rPr>
                    <w:noProof/>
                    <w:sz w:val="72"/>
                    <w:szCs w:val="52"/>
                  </w:rPr>
                  <w:t>DOCUMENTATION</w:t>
                </w:r>
              </w:sdtContent>
            </w:sdt>
          </w:p>
        </w:tc>
      </w:tr>
      <w:tr w:rsidR="0092125E" w:rsidRPr="005D6842" w14:paraId="705FE129" w14:textId="77777777" w:rsidTr="008925FC">
        <w:trPr>
          <w:trHeight w:val="144"/>
        </w:trPr>
        <w:tc>
          <w:tcPr>
            <w:tcW w:w="1242" w:type="dxa"/>
            <w:shd w:val="clear" w:color="auto" w:fill="auto"/>
          </w:tcPr>
          <w:p w14:paraId="1BFE3779" w14:textId="77777777" w:rsidR="0092125E" w:rsidRPr="005D6842" w:rsidRDefault="0092125E" w:rsidP="0092125E">
            <w:pPr>
              <w:spacing w:before="0" w:after="0"/>
              <w:rPr>
                <w:noProof/>
                <w:sz w:val="10"/>
                <w:szCs w:val="10"/>
              </w:rPr>
            </w:pPr>
          </w:p>
        </w:tc>
        <w:tc>
          <w:tcPr>
            <w:tcW w:w="6588" w:type="dxa"/>
            <w:gridSpan w:val="3"/>
            <w:shd w:val="clear" w:color="auto" w:fill="F0CDA1" w:themeFill="accent1"/>
            <w:vAlign w:val="center"/>
          </w:tcPr>
          <w:p w14:paraId="02A2DF6C" w14:textId="77777777" w:rsidR="0092125E" w:rsidRPr="005D6842" w:rsidRDefault="0092125E" w:rsidP="0092125E">
            <w:pPr>
              <w:spacing w:before="0" w:after="0"/>
              <w:rPr>
                <w:noProof/>
                <w:sz w:val="10"/>
                <w:szCs w:val="10"/>
              </w:rPr>
            </w:pPr>
          </w:p>
        </w:tc>
        <w:tc>
          <w:tcPr>
            <w:tcW w:w="1196" w:type="dxa"/>
            <w:gridSpan w:val="2"/>
            <w:shd w:val="clear" w:color="auto" w:fill="auto"/>
          </w:tcPr>
          <w:p w14:paraId="3D61EA22" w14:textId="77777777" w:rsidR="0092125E" w:rsidRPr="005D6842" w:rsidRDefault="0092125E" w:rsidP="0092125E">
            <w:pPr>
              <w:spacing w:before="0" w:after="0"/>
              <w:rPr>
                <w:noProof/>
                <w:sz w:val="10"/>
                <w:szCs w:val="10"/>
              </w:rPr>
            </w:pPr>
          </w:p>
        </w:tc>
      </w:tr>
      <w:tr w:rsidR="0092125E" w:rsidRPr="005D6842" w14:paraId="2797DC7E" w14:textId="77777777" w:rsidTr="008925FC">
        <w:tc>
          <w:tcPr>
            <w:tcW w:w="9026" w:type="dxa"/>
            <w:gridSpan w:val="6"/>
            <w:vAlign w:val="center"/>
          </w:tcPr>
          <w:p w14:paraId="294DC553" w14:textId="17667DEF" w:rsidR="0092125E" w:rsidRPr="005D6842" w:rsidRDefault="00906FCD" w:rsidP="006F35BA">
            <w:pPr>
              <w:pStyle w:val="Titre"/>
              <w:rPr>
                <w:noProof/>
              </w:rPr>
            </w:pPr>
            <w:sdt>
              <w:sdtPr>
                <w:rPr>
                  <w:noProof/>
                  <w:sz w:val="72"/>
                  <w:szCs w:val="52"/>
                </w:rPr>
                <w:alias w:val="Titre 2"/>
                <w:tag w:val=""/>
                <w:id w:val="-1692516626"/>
                <w:placeholder>
                  <w:docPart w:val="7DCB5B26350A41269DC87FAAA867ED83"/>
                </w:placeholde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itreCar"/>
                  <w:b w:val="0"/>
                </w:rPr>
              </w:sdtEndPr>
              <w:sdtContent>
                <w:r w:rsidRPr="00906FCD">
                  <w:rPr>
                    <w:noProof/>
                    <w:sz w:val="72"/>
                    <w:szCs w:val="52"/>
                  </w:rPr>
                  <w:t>UTILISATEUR</w:t>
                </w:r>
              </w:sdtContent>
            </w:sdt>
          </w:p>
        </w:tc>
      </w:tr>
      <w:tr w:rsidR="0092125E" w:rsidRPr="005D6842" w14:paraId="3FBB1D72" w14:textId="77777777" w:rsidTr="00F4216E">
        <w:trPr>
          <w:gridAfter w:val="1"/>
          <w:wAfter w:w="32" w:type="dxa"/>
          <w:trHeight w:val="1368"/>
        </w:trPr>
        <w:tc>
          <w:tcPr>
            <w:tcW w:w="1843" w:type="dxa"/>
            <w:gridSpan w:val="2"/>
          </w:tcPr>
          <w:p w14:paraId="07F2915D" w14:textId="77777777" w:rsidR="0092125E" w:rsidRPr="005D6842" w:rsidRDefault="0092125E" w:rsidP="001E1E58">
            <w:pPr>
              <w:rPr>
                <w:noProof/>
              </w:rPr>
            </w:pPr>
          </w:p>
        </w:tc>
        <w:tc>
          <w:tcPr>
            <w:tcW w:w="4961" w:type="dxa"/>
            <w:shd w:val="clear" w:color="auto" w:fill="107082" w:themeFill="accent2"/>
            <w:vAlign w:val="center"/>
          </w:tcPr>
          <w:sdt>
            <w:sdtPr>
              <w:rPr>
                <w:noProof/>
              </w:rPr>
              <w:alias w:val="Sous-titre"/>
              <w:tag w:val=""/>
              <w:id w:val="1073854703"/>
              <w:placeholder>
                <w:docPart w:val="457129E535A244469724DFA968DE306C"/>
              </w:placeholder>
              <w:dataBinding w:prefixMappings="xmlns:ns0='http://purl.org/dc/elements/1.1/' xmlns:ns1='http://schemas.openxmlformats.org/package/2006/metadata/core-properties' " w:xpath="/ns1:coreProperties[1]/ns1:contentStatus[1]" w:storeItemID="{6C3C8BC8-F283-45AE-878A-BAB7291924A1}"/>
              <w15:appearance w15:val="hidden"/>
              <w:text/>
            </w:sdtPr>
            <w:sdtContent>
              <w:p w14:paraId="7FBF4A1D" w14:textId="10E63396" w:rsidR="0092125E" w:rsidRPr="005D6842" w:rsidRDefault="00906FCD" w:rsidP="0092125E">
                <w:pPr>
                  <w:pStyle w:val="Sous-titre"/>
                  <w:rPr>
                    <w:noProof/>
                  </w:rPr>
                </w:pPr>
                <w:r>
                  <w:rPr>
                    <w:noProof/>
                  </w:rPr>
                  <w:t>Projet Mesguen</w:t>
                </w:r>
              </w:p>
            </w:sdtContent>
          </w:sdt>
        </w:tc>
        <w:tc>
          <w:tcPr>
            <w:tcW w:w="2190" w:type="dxa"/>
            <w:gridSpan w:val="2"/>
          </w:tcPr>
          <w:p w14:paraId="688B369D" w14:textId="77777777" w:rsidR="0092125E" w:rsidRPr="005D6842" w:rsidRDefault="0092125E" w:rsidP="001E1E58">
            <w:pPr>
              <w:rPr>
                <w:noProof/>
              </w:rPr>
            </w:pPr>
          </w:p>
        </w:tc>
      </w:tr>
    </w:tbl>
    <w:p w14:paraId="08657449" w14:textId="77777777" w:rsidR="00066DE2" w:rsidRPr="005D6842" w:rsidRDefault="001A5429" w:rsidP="0092125E">
      <w:pPr>
        <w:rPr>
          <w:noProof/>
        </w:rPr>
      </w:pPr>
      <w:r w:rsidRPr="005D6842">
        <w:rPr>
          <w:noProof/>
          <w:lang w:bidi="fr-FR"/>
        </w:rPr>
        <w:t xml:space="preserve"> </w:t>
      </w:r>
    </w:p>
    <w:p w14:paraId="372ACE24" w14:textId="77777777" w:rsidR="00066DE2" w:rsidRPr="005D6842" w:rsidRDefault="00066DE2" w:rsidP="00066DE2">
      <w:pPr>
        <w:rPr>
          <w:noProof/>
        </w:rPr>
        <w:sectPr w:rsidR="00066DE2" w:rsidRPr="005D6842" w:rsidSect="001F5E9D">
          <w:headerReference w:type="default" r:id="rId11"/>
          <w:headerReference w:type="first" r:id="rId12"/>
          <w:footerReference w:type="first" r:id="rId13"/>
          <w:pgSz w:w="11906" w:h="16838" w:code="9"/>
          <w:pgMar w:top="6480" w:right="1440" w:bottom="720" w:left="1440" w:header="288" w:footer="288" w:gutter="0"/>
          <w:cols w:space="708"/>
          <w:docGrid w:linePitch="360"/>
        </w:sectPr>
      </w:pPr>
    </w:p>
    <w:sdt>
      <w:sdtPr>
        <w:rPr>
          <w:rFonts w:asciiTheme="minorHAnsi" w:hAnsiTheme="minorHAnsi"/>
          <w:b w:val="0"/>
          <w:color w:val="595959" w:themeColor="text1" w:themeTint="A6"/>
          <w:sz w:val="23"/>
        </w:rPr>
        <w:id w:val="350538378"/>
        <w:docPartObj>
          <w:docPartGallery w:val="Table of Contents"/>
          <w:docPartUnique/>
        </w:docPartObj>
      </w:sdtPr>
      <w:sdtEndPr>
        <w:rPr>
          <w:bCs/>
          <w:noProof/>
        </w:rPr>
      </w:sdtEndPr>
      <w:sdtContent>
        <w:p w14:paraId="003308B5" w14:textId="77777777" w:rsidR="001E1E58" w:rsidRPr="00944D62" w:rsidRDefault="00493EC0" w:rsidP="00944D62">
          <w:pPr>
            <w:pStyle w:val="En-ttedetabledesmatires"/>
          </w:pPr>
          <w:r w:rsidRPr="00944D62">
            <w:t>TABLE DES MATIÈRES</w:t>
          </w:r>
        </w:p>
        <w:p w14:paraId="40E1C220" w14:textId="77777777" w:rsidR="00F4216E" w:rsidRPr="005D6842" w:rsidRDefault="001E1E58">
          <w:pPr>
            <w:pStyle w:val="TM1"/>
            <w:tabs>
              <w:tab w:val="right" w:leader="dot" w:pos="4696"/>
            </w:tabs>
            <w:rPr>
              <w:rFonts w:eastAsiaTheme="minorEastAsia"/>
              <w:noProof/>
              <w:color w:val="auto"/>
              <w:sz w:val="22"/>
              <w:szCs w:val="22"/>
              <w:lang w:eastAsia="fr-FR"/>
            </w:rPr>
          </w:pPr>
          <w:r w:rsidRPr="005D6842">
            <w:rPr>
              <w:b/>
              <w:noProof/>
              <w:lang w:bidi="fr-FR"/>
            </w:rPr>
            <w:fldChar w:fldCharType="begin"/>
          </w:r>
          <w:r w:rsidRPr="005D6842">
            <w:rPr>
              <w:b/>
              <w:noProof/>
              <w:lang w:bidi="fr-FR"/>
            </w:rPr>
            <w:instrText xml:space="preserve"> TOC \o "1-3" \h \z \u </w:instrText>
          </w:r>
          <w:r w:rsidRPr="005D6842">
            <w:rPr>
              <w:b/>
              <w:noProof/>
              <w:lang w:bidi="fr-FR"/>
            </w:rPr>
            <w:fldChar w:fldCharType="separate"/>
          </w:r>
          <w:hyperlink w:anchor="_Toc22663983" w:history="1">
            <w:r w:rsidR="00F4216E" w:rsidRPr="005D6842">
              <w:rPr>
                <w:rStyle w:val="Lienhypertexte"/>
                <w:noProof/>
                <w:lang w:bidi="fr-FR"/>
              </w:rPr>
              <w:t>Introduction</w:t>
            </w:r>
            <w:r w:rsidR="00F4216E" w:rsidRPr="005D6842">
              <w:rPr>
                <w:noProof/>
                <w:webHidden/>
              </w:rPr>
              <w:tab/>
            </w:r>
            <w:r w:rsidR="00F4216E" w:rsidRPr="005D6842">
              <w:rPr>
                <w:noProof/>
                <w:webHidden/>
              </w:rPr>
              <w:fldChar w:fldCharType="begin"/>
            </w:r>
            <w:r w:rsidR="00F4216E" w:rsidRPr="005D6842">
              <w:rPr>
                <w:noProof/>
                <w:webHidden/>
              </w:rPr>
              <w:instrText xml:space="preserve"> PAGEREF _Toc22663983 \h </w:instrText>
            </w:r>
            <w:r w:rsidR="00F4216E" w:rsidRPr="005D6842">
              <w:rPr>
                <w:noProof/>
                <w:webHidden/>
              </w:rPr>
            </w:r>
            <w:r w:rsidR="00F4216E" w:rsidRPr="005D6842">
              <w:rPr>
                <w:noProof/>
                <w:webHidden/>
              </w:rPr>
              <w:fldChar w:fldCharType="separate"/>
            </w:r>
            <w:r w:rsidR="00944D62">
              <w:rPr>
                <w:noProof/>
                <w:webHidden/>
              </w:rPr>
              <w:t>3</w:t>
            </w:r>
            <w:r w:rsidR="00F4216E" w:rsidRPr="005D6842">
              <w:rPr>
                <w:noProof/>
                <w:webHidden/>
              </w:rPr>
              <w:fldChar w:fldCharType="end"/>
            </w:r>
          </w:hyperlink>
        </w:p>
        <w:p w14:paraId="2FE10C36" w14:textId="7855F68C" w:rsidR="00F4216E" w:rsidRPr="005D6842" w:rsidRDefault="00906FCD">
          <w:pPr>
            <w:pStyle w:val="TM1"/>
            <w:tabs>
              <w:tab w:val="left" w:pos="440"/>
              <w:tab w:val="right" w:leader="dot" w:pos="4696"/>
            </w:tabs>
            <w:rPr>
              <w:rFonts w:eastAsiaTheme="minorEastAsia"/>
              <w:noProof/>
              <w:color w:val="auto"/>
              <w:sz w:val="22"/>
              <w:szCs w:val="22"/>
              <w:lang w:eastAsia="fr-FR"/>
            </w:rPr>
          </w:pPr>
          <w:hyperlink w:anchor="_Toc22663984" w:history="1">
            <w:r w:rsidR="00F4216E" w:rsidRPr="005D6842">
              <w:rPr>
                <w:rStyle w:val="Lienhypertexte"/>
                <w:noProof/>
              </w:rPr>
              <w:t>1.</w:t>
            </w:r>
            <w:r w:rsidR="00F4216E" w:rsidRPr="005D6842">
              <w:rPr>
                <w:rFonts w:eastAsiaTheme="minorEastAsia"/>
                <w:noProof/>
                <w:color w:val="auto"/>
                <w:sz w:val="22"/>
                <w:szCs w:val="22"/>
                <w:lang w:eastAsia="fr-FR"/>
              </w:rPr>
              <w:tab/>
            </w:r>
            <w:r>
              <w:rPr>
                <w:rStyle w:val="Lienhypertexte"/>
                <w:noProof/>
                <w:lang w:bidi="fr-FR"/>
              </w:rPr>
              <w:t>Connexion</w:t>
            </w:r>
            <w:r w:rsidR="00F4216E" w:rsidRPr="005D6842">
              <w:rPr>
                <w:noProof/>
                <w:webHidden/>
              </w:rPr>
              <w:tab/>
            </w:r>
            <w:r w:rsidR="00F4216E" w:rsidRPr="005D6842">
              <w:rPr>
                <w:noProof/>
                <w:webHidden/>
              </w:rPr>
              <w:fldChar w:fldCharType="begin"/>
            </w:r>
            <w:r w:rsidR="00F4216E" w:rsidRPr="005D6842">
              <w:rPr>
                <w:noProof/>
                <w:webHidden/>
              </w:rPr>
              <w:instrText xml:space="preserve"> PAGEREF _Toc22663984 \h </w:instrText>
            </w:r>
            <w:r w:rsidR="00F4216E" w:rsidRPr="005D6842">
              <w:rPr>
                <w:noProof/>
                <w:webHidden/>
              </w:rPr>
            </w:r>
            <w:r w:rsidR="00F4216E" w:rsidRPr="005D6842">
              <w:rPr>
                <w:noProof/>
                <w:webHidden/>
              </w:rPr>
              <w:fldChar w:fldCharType="separate"/>
            </w:r>
            <w:r w:rsidR="00944D62">
              <w:rPr>
                <w:noProof/>
                <w:webHidden/>
              </w:rPr>
              <w:t>4</w:t>
            </w:r>
            <w:r w:rsidR="00F4216E" w:rsidRPr="005D6842">
              <w:rPr>
                <w:noProof/>
                <w:webHidden/>
              </w:rPr>
              <w:fldChar w:fldCharType="end"/>
            </w:r>
          </w:hyperlink>
        </w:p>
        <w:p w14:paraId="679E3986" w14:textId="2D01732E" w:rsidR="00F4216E" w:rsidRPr="005D6842" w:rsidRDefault="00906FCD">
          <w:pPr>
            <w:pStyle w:val="TM1"/>
            <w:tabs>
              <w:tab w:val="left" w:pos="440"/>
              <w:tab w:val="right" w:leader="dot" w:pos="4696"/>
            </w:tabs>
            <w:rPr>
              <w:rFonts w:eastAsiaTheme="minorEastAsia"/>
              <w:noProof/>
              <w:color w:val="auto"/>
              <w:sz w:val="22"/>
              <w:szCs w:val="22"/>
              <w:lang w:eastAsia="fr-FR"/>
            </w:rPr>
          </w:pPr>
          <w:hyperlink w:anchor="_Toc22663985" w:history="1">
            <w:r w:rsidR="00F4216E" w:rsidRPr="005D6842">
              <w:rPr>
                <w:rStyle w:val="Lienhypertexte"/>
                <w:noProof/>
              </w:rPr>
              <w:t>2.</w:t>
            </w:r>
            <w:r w:rsidR="00F4216E" w:rsidRPr="005D6842">
              <w:rPr>
                <w:rFonts w:eastAsiaTheme="minorEastAsia"/>
                <w:noProof/>
                <w:color w:val="auto"/>
                <w:sz w:val="22"/>
                <w:szCs w:val="22"/>
                <w:lang w:eastAsia="fr-FR"/>
              </w:rPr>
              <w:tab/>
            </w:r>
            <w:r>
              <w:rPr>
                <w:rStyle w:val="Lienhypertexte"/>
                <w:noProof/>
                <w:lang w:bidi="fr-FR"/>
              </w:rPr>
              <w:t>Ajout d’une tournée</w:t>
            </w:r>
            <w:r w:rsidR="00F4216E" w:rsidRPr="005D6842">
              <w:rPr>
                <w:noProof/>
                <w:webHidden/>
              </w:rPr>
              <w:tab/>
            </w:r>
            <w:r w:rsidR="00F4216E" w:rsidRPr="005D6842">
              <w:rPr>
                <w:noProof/>
                <w:webHidden/>
              </w:rPr>
              <w:fldChar w:fldCharType="begin"/>
            </w:r>
            <w:r w:rsidR="00F4216E" w:rsidRPr="005D6842">
              <w:rPr>
                <w:noProof/>
                <w:webHidden/>
              </w:rPr>
              <w:instrText xml:space="preserve"> PAGEREF _Toc22663985 \h </w:instrText>
            </w:r>
            <w:r w:rsidR="00F4216E" w:rsidRPr="005D6842">
              <w:rPr>
                <w:noProof/>
                <w:webHidden/>
              </w:rPr>
            </w:r>
            <w:r w:rsidR="00F4216E" w:rsidRPr="005D6842">
              <w:rPr>
                <w:noProof/>
                <w:webHidden/>
              </w:rPr>
              <w:fldChar w:fldCharType="separate"/>
            </w:r>
            <w:r w:rsidR="00944D62">
              <w:rPr>
                <w:noProof/>
                <w:webHidden/>
              </w:rPr>
              <w:t>5</w:t>
            </w:r>
            <w:r w:rsidR="00F4216E" w:rsidRPr="005D6842">
              <w:rPr>
                <w:noProof/>
                <w:webHidden/>
              </w:rPr>
              <w:fldChar w:fldCharType="end"/>
            </w:r>
          </w:hyperlink>
        </w:p>
        <w:p w14:paraId="3C11B594" w14:textId="26D65346" w:rsidR="00F4216E" w:rsidRPr="005D6842" w:rsidRDefault="00906FCD">
          <w:pPr>
            <w:pStyle w:val="TM1"/>
            <w:tabs>
              <w:tab w:val="left" w:pos="440"/>
              <w:tab w:val="right" w:leader="dot" w:pos="4696"/>
            </w:tabs>
            <w:rPr>
              <w:rFonts w:eastAsiaTheme="minorEastAsia"/>
              <w:noProof/>
              <w:color w:val="auto"/>
              <w:sz w:val="22"/>
              <w:szCs w:val="22"/>
              <w:lang w:eastAsia="fr-FR"/>
            </w:rPr>
          </w:pPr>
          <w:hyperlink w:anchor="_Toc22663986" w:history="1">
            <w:r w:rsidR="00F4216E" w:rsidRPr="005D6842">
              <w:rPr>
                <w:rStyle w:val="Lienhypertexte"/>
                <w:noProof/>
              </w:rPr>
              <w:t>3.</w:t>
            </w:r>
            <w:r w:rsidR="00F4216E" w:rsidRPr="005D6842">
              <w:rPr>
                <w:rFonts w:eastAsiaTheme="minorEastAsia"/>
                <w:noProof/>
                <w:color w:val="auto"/>
                <w:sz w:val="22"/>
                <w:szCs w:val="22"/>
                <w:lang w:eastAsia="fr-FR"/>
              </w:rPr>
              <w:tab/>
            </w:r>
            <w:r>
              <w:rPr>
                <w:rStyle w:val="Lienhypertexte"/>
                <w:noProof/>
                <w:lang w:bidi="fr-FR"/>
              </w:rPr>
              <w:t>Modification d’une tournée</w:t>
            </w:r>
            <w:r w:rsidR="00F4216E" w:rsidRPr="005D6842">
              <w:rPr>
                <w:noProof/>
                <w:webHidden/>
              </w:rPr>
              <w:tab/>
            </w:r>
            <w:r w:rsidR="00F4216E" w:rsidRPr="005D6842">
              <w:rPr>
                <w:noProof/>
                <w:webHidden/>
              </w:rPr>
              <w:fldChar w:fldCharType="begin"/>
            </w:r>
            <w:r w:rsidR="00F4216E" w:rsidRPr="005D6842">
              <w:rPr>
                <w:noProof/>
                <w:webHidden/>
              </w:rPr>
              <w:instrText xml:space="preserve"> PAGEREF _Toc22663986 \h </w:instrText>
            </w:r>
            <w:r w:rsidR="00F4216E" w:rsidRPr="005D6842">
              <w:rPr>
                <w:noProof/>
                <w:webHidden/>
              </w:rPr>
            </w:r>
            <w:r w:rsidR="00F4216E" w:rsidRPr="005D6842">
              <w:rPr>
                <w:noProof/>
                <w:webHidden/>
              </w:rPr>
              <w:fldChar w:fldCharType="separate"/>
            </w:r>
            <w:r w:rsidR="00944D62">
              <w:rPr>
                <w:noProof/>
                <w:webHidden/>
              </w:rPr>
              <w:t>6</w:t>
            </w:r>
            <w:r w:rsidR="00F4216E" w:rsidRPr="005D6842">
              <w:rPr>
                <w:noProof/>
                <w:webHidden/>
              </w:rPr>
              <w:fldChar w:fldCharType="end"/>
            </w:r>
          </w:hyperlink>
        </w:p>
        <w:p w14:paraId="0E6FB7D3" w14:textId="291AED58" w:rsidR="00F4216E" w:rsidRPr="005D6842" w:rsidRDefault="00906FCD">
          <w:pPr>
            <w:pStyle w:val="TM1"/>
            <w:tabs>
              <w:tab w:val="left" w:pos="440"/>
              <w:tab w:val="right" w:leader="dot" w:pos="4696"/>
            </w:tabs>
            <w:rPr>
              <w:rFonts w:eastAsiaTheme="minorEastAsia"/>
              <w:noProof/>
              <w:color w:val="auto"/>
              <w:sz w:val="22"/>
              <w:szCs w:val="22"/>
              <w:lang w:eastAsia="fr-FR"/>
            </w:rPr>
          </w:pPr>
          <w:hyperlink w:anchor="_Toc22663987" w:history="1">
            <w:r w:rsidR="00F4216E" w:rsidRPr="005D6842">
              <w:rPr>
                <w:rStyle w:val="Lienhypertexte"/>
                <w:noProof/>
              </w:rPr>
              <w:t>4.</w:t>
            </w:r>
            <w:r w:rsidR="00F4216E" w:rsidRPr="005D6842">
              <w:rPr>
                <w:rFonts w:eastAsiaTheme="minorEastAsia"/>
                <w:noProof/>
                <w:color w:val="auto"/>
                <w:sz w:val="22"/>
                <w:szCs w:val="22"/>
                <w:lang w:eastAsia="fr-FR"/>
              </w:rPr>
              <w:tab/>
            </w:r>
            <w:r>
              <w:rPr>
                <w:rStyle w:val="Lienhypertexte"/>
                <w:noProof/>
                <w:lang w:bidi="fr-FR"/>
              </w:rPr>
              <w:t>Suppression d’une tournée</w:t>
            </w:r>
            <w:r w:rsidR="00F4216E" w:rsidRPr="005D6842">
              <w:rPr>
                <w:noProof/>
                <w:webHidden/>
              </w:rPr>
              <w:tab/>
            </w:r>
            <w:r w:rsidR="00F4216E" w:rsidRPr="005D6842">
              <w:rPr>
                <w:noProof/>
                <w:webHidden/>
              </w:rPr>
              <w:fldChar w:fldCharType="begin"/>
            </w:r>
            <w:r w:rsidR="00F4216E" w:rsidRPr="005D6842">
              <w:rPr>
                <w:noProof/>
                <w:webHidden/>
              </w:rPr>
              <w:instrText xml:space="preserve"> PAGEREF _Toc22663987 \h </w:instrText>
            </w:r>
            <w:r w:rsidR="00F4216E" w:rsidRPr="005D6842">
              <w:rPr>
                <w:noProof/>
                <w:webHidden/>
              </w:rPr>
            </w:r>
            <w:r w:rsidR="00F4216E" w:rsidRPr="005D6842">
              <w:rPr>
                <w:noProof/>
                <w:webHidden/>
              </w:rPr>
              <w:fldChar w:fldCharType="separate"/>
            </w:r>
            <w:r w:rsidR="00944D62">
              <w:rPr>
                <w:noProof/>
                <w:webHidden/>
              </w:rPr>
              <w:t>8</w:t>
            </w:r>
            <w:r w:rsidR="00F4216E" w:rsidRPr="005D6842">
              <w:rPr>
                <w:noProof/>
                <w:webHidden/>
              </w:rPr>
              <w:fldChar w:fldCharType="end"/>
            </w:r>
          </w:hyperlink>
        </w:p>
        <w:p w14:paraId="016FDF97" w14:textId="77777777" w:rsidR="001E1E58" w:rsidRPr="005D6842" w:rsidRDefault="001E1E58" w:rsidP="00974BF8">
          <w:pPr>
            <w:tabs>
              <w:tab w:val="left" w:pos="5670"/>
            </w:tabs>
            <w:ind w:left="5103"/>
            <w:rPr>
              <w:noProof/>
            </w:rPr>
          </w:pPr>
          <w:r w:rsidRPr="005D6842">
            <w:rPr>
              <w:b/>
              <w:noProof/>
              <w:lang w:bidi="fr-FR"/>
            </w:rPr>
            <w:fldChar w:fldCharType="end"/>
          </w:r>
        </w:p>
      </w:sdtContent>
    </w:sdt>
    <w:p w14:paraId="3BE15023" w14:textId="77777777" w:rsidR="000A7626" w:rsidRPr="005D6842" w:rsidRDefault="000A7626" w:rsidP="000A7626">
      <w:pPr>
        <w:rPr>
          <w:noProof/>
        </w:rPr>
      </w:pPr>
    </w:p>
    <w:p w14:paraId="4DCC35F7" w14:textId="77777777" w:rsidR="000A7626" w:rsidRPr="005D6842" w:rsidRDefault="000A7626" w:rsidP="000A7626">
      <w:pPr>
        <w:rPr>
          <w:noProof/>
        </w:rPr>
        <w:sectPr w:rsidR="000A7626" w:rsidRPr="005D6842" w:rsidSect="001F5E9D">
          <w:footerReference w:type="first" r:id="rId14"/>
          <w:pgSz w:w="11906" w:h="16838" w:code="9"/>
          <w:pgMar w:top="2160" w:right="1080" w:bottom="720" w:left="6120" w:header="432" w:footer="432" w:gutter="0"/>
          <w:pgNumType w:fmt="lowerRoman"/>
          <w:cols w:space="708"/>
          <w:titlePg/>
          <w:docGrid w:linePitch="360"/>
        </w:sectPr>
      </w:pPr>
    </w:p>
    <w:bookmarkStart w:id="0" w:name="_Toc22663983"/>
    <w:p w14:paraId="2E3F3593" w14:textId="77777777" w:rsidR="001E1E58" w:rsidRPr="005D6842" w:rsidRDefault="00906FCD" w:rsidP="0003123C">
      <w:pPr>
        <w:pStyle w:val="Titre1"/>
        <w:rPr>
          <w:noProof/>
        </w:rPr>
      </w:pPr>
      <w:sdt>
        <w:sdtPr>
          <w:rPr>
            <w:noProof/>
          </w:rPr>
          <w:id w:val="1498622095"/>
          <w:placeholder>
            <w:docPart w:val="DCF772DA6EB744EEA653C86BF08CBBC2"/>
          </w:placeholder>
          <w:temporary/>
          <w:showingPlcHdr/>
          <w15:appearance w15:val="hidden"/>
        </w:sdtPr>
        <w:sdtContent>
          <w:r w:rsidR="00347AF5" w:rsidRPr="005D6842">
            <w:rPr>
              <w:noProof/>
              <w:lang w:bidi="fr-FR"/>
            </w:rPr>
            <w:t>Introduction</w:t>
          </w:r>
        </w:sdtContent>
      </w:sdt>
      <w:bookmarkEnd w:id="0"/>
    </w:p>
    <w:sdt>
      <w:sdtPr>
        <w:rPr>
          <w:noProof/>
        </w:rPr>
        <w:id w:val="-1299996274"/>
        <w:placeholder>
          <w:docPart w:val="6852B5BEA62A4763980AB208E03AF771"/>
        </w:placeholder>
        <w:temporary/>
        <w:showingPlcHdr/>
        <w15:appearance w15:val="hidden"/>
      </w:sdtPr>
      <w:sdtContent>
        <w:p w14:paraId="49F71102" w14:textId="77777777" w:rsidR="001E1E58" w:rsidRPr="005D6842" w:rsidRDefault="0003123C" w:rsidP="0003123C">
          <w:pPr>
            <w:rPr>
              <w:noProof/>
            </w:rPr>
          </w:pPr>
          <w:r w:rsidRPr="005D6842">
            <w:rPr>
              <w:noProof/>
              <w:lang w:bidi="fr-FR"/>
            </w:rPr>
            <w:t>La rédaction d’un projet détaillé n’est pas nécessaire pour la plupart des entreprises. Cependant, la rédaction d’un bref projet d’entreprise offre plusieurs avantages qui compensent largement l’investissement en temps :</w:t>
          </w:r>
        </w:p>
      </w:sdtContent>
    </w:sdt>
    <w:sdt>
      <w:sdtPr>
        <w:rPr>
          <w:noProof/>
        </w:rPr>
        <w:id w:val="-1475901501"/>
        <w:placeholder>
          <w:docPart w:val="EF4555C0B7FE460FA0209A0581917653"/>
        </w:placeholder>
        <w:temporary/>
        <w:showingPlcHdr/>
        <w15:appearance w15:val="hidden"/>
      </w:sdtPr>
      <w:sdtContent>
        <w:p w14:paraId="265453F1" w14:textId="77777777" w:rsidR="0003123C" w:rsidRPr="005D6842" w:rsidRDefault="0003123C" w:rsidP="0003123C">
          <w:pPr>
            <w:pStyle w:val="Listepuces"/>
            <w:rPr>
              <w:noProof/>
            </w:rPr>
          </w:pPr>
          <w:r w:rsidRPr="005D6842">
            <w:rPr>
              <w:noProof/>
              <w:lang w:bidi="fr-FR"/>
            </w:rPr>
            <w:t>Le processus de réflexion et de rédaction du projet apporte de la clarté.</w:t>
          </w:r>
        </w:p>
        <w:p w14:paraId="0C2512B4" w14:textId="77777777" w:rsidR="0003123C" w:rsidRPr="005D6842" w:rsidRDefault="0003123C" w:rsidP="0003123C">
          <w:pPr>
            <w:pStyle w:val="Listepuces"/>
            <w:rPr>
              <w:noProof/>
            </w:rPr>
          </w:pPr>
          <w:r w:rsidRPr="005D6842">
            <w:rPr>
              <w:noProof/>
              <w:lang w:bidi="fr-FR"/>
            </w:rPr>
            <w:t>Si vous avez besoin de capitaux de sources extérieures, sachez que les investisseurs veulent voir un projet témoignant de votre compréhension et de votre vision approfondies de l’entreprise.</w:t>
          </w:r>
        </w:p>
        <w:p w14:paraId="054B482E" w14:textId="77777777" w:rsidR="0003123C" w:rsidRPr="005D6842" w:rsidRDefault="0003123C" w:rsidP="0003123C">
          <w:pPr>
            <w:pStyle w:val="Listepuces"/>
            <w:rPr>
              <w:noProof/>
            </w:rPr>
          </w:pPr>
          <w:r w:rsidRPr="005D6842">
            <w:rPr>
              <w:noProof/>
              <w:lang w:bidi="fr-FR"/>
            </w:rPr>
            <w:t>Le projet vous aidera à hiérarchiser les tâches en fonction de leur importance.</w:t>
          </w:r>
        </w:p>
        <w:p w14:paraId="341CB672" w14:textId="77777777" w:rsidR="0003123C" w:rsidRPr="005D6842" w:rsidRDefault="0003123C" w:rsidP="001E1E58">
          <w:pPr>
            <w:pStyle w:val="Listepuces"/>
            <w:rPr>
              <w:noProof/>
            </w:rPr>
          </w:pPr>
          <w:r w:rsidRPr="005D6842">
            <w:rPr>
              <w:noProof/>
              <w:lang w:bidi="fr-FR"/>
            </w:rPr>
            <w:t xml:space="preserve">À mesure que l’entreprise croît, le projet apporte aux nouveaux dirigeants une compréhension commune de la vision. </w:t>
          </w:r>
        </w:p>
      </w:sdtContent>
    </w:sdt>
    <w:sdt>
      <w:sdtPr>
        <w:rPr>
          <w:noProof/>
        </w:rPr>
        <w:id w:val="1335577576"/>
        <w:placeholder>
          <w:docPart w:val="31137D07099C4477937E002AB0E9B3B9"/>
        </w:placeholder>
        <w:temporary/>
        <w:showingPlcHdr/>
        <w15:appearance w15:val="hidden"/>
      </w:sdtPr>
      <w:sdtContent>
        <w:p w14:paraId="4C9013EC" w14:textId="77777777" w:rsidR="0003123C" w:rsidRPr="005D6842" w:rsidRDefault="0003123C" w:rsidP="0003123C">
          <w:pPr>
            <w:rPr>
              <w:noProof/>
            </w:rPr>
          </w:pPr>
          <w:r w:rsidRPr="005D6842">
            <w:rPr>
              <w:noProof/>
              <w:lang w:bidi="fr-FR"/>
            </w:rPr>
            <w:t>Un projet d’entreprise simple pour une startup dans le secteur des services peut être élaboré assez rapidement. En gardant à l’esprit le public ciblé, écrivez simplement. Le projet doit être compréhensible, lisible et réaliste.</w:t>
          </w:r>
        </w:p>
      </w:sdtContent>
    </w:sdt>
    <w:sdt>
      <w:sdtPr>
        <w:rPr>
          <w:noProof/>
        </w:rPr>
        <w:id w:val="1854537875"/>
        <w:placeholder>
          <w:docPart w:val="5DFE3029628146269FA560E5AF41AE9F"/>
        </w:placeholder>
        <w:temporary/>
        <w:showingPlcHdr/>
        <w15:appearance w15:val="hidden"/>
      </w:sdtPr>
      <w:sdtContent>
        <w:p w14:paraId="4E591CC6" w14:textId="77777777" w:rsidR="001E1E58" w:rsidRPr="005D6842" w:rsidRDefault="0003123C" w:rsidP="0003123C">
          <w:pPr>
            <w:rPr>
              <w:noProof/>
            </w:rPr>
          </w:pPr>
          <w:r w:rsidRPr="005D6842">
            <w:rPr>
              <w:noProof/>
              <w:lang w:bidi="fr-FR"/>
            </w:rPr>
            <w:t>Ce modèle est organisé en sept sous-projets ou sections à compléter.</w:t>
          </w:r>
        </w:p>
      </w:sdtContent>
    </w:sdt>
    <w:sdt>
      <w:sdtPr>
        <w:rPr>
          <w:noProof/>
        </w:rPr>
        <w:id w:val="1328101648"/>
        <w:placeholder>
          <w:docPart w:val="18B6A3D9FCE94F49887249E326883E3B"/>
        </w:placeholder>
        <w:temporary/>
        <w:showingPlcHdr/>
        <w15:appearance w15:val="hidden"/>
      </w:sdtPr>
      <w:sdtContent>
        <w:p w14:paraId="4BB1C22D" w14:textId="77777777" w:rsidR="0003123C" w:rsidRPr="005D6842" w:rsidRDefault="0003123C" w:rsidP="0003123C">
          <w:pPr>
            <w:pStyle w:val="Listenumros"/>
            <w:rPr>
              <w:noProof/>
            </w:rPr>
          </w:pPr>
          <w:r w:rsidRPr="005D6842">
            <w:rPr>
              <w:noProof/>
              <w:lang w:bidi="fr-FR"/>
            </w:rPr>
            <w:t>Rapport de synthèse</w:t>
          </w:r>
        </w:p>
        <w:p w14:paraId="7D7327EA" w14:textId="77777777" w:rsidR="0003123C" w:rsidRPr="005D6842" w:rsidRDefault="0003123C" w:rsidP="0003123C">
          <w:pPr>
            <w:pStyle w:val="Listenumros"/>
            <w:rPr>
              <w:noProof/>
            </w:rPr>
          </w:pPr>
          <w:r w:rsidRPr="005D6842">
            <w:rPr>
              <w:noProof/>
              <w:lang w:bidi="fr-FR"/>
            </w:rPr>
            <w:t>Présentation de l’entreprise</w:t>
          </w:r>
        </w:p>
        <w:p w14:paraId="45CF279B" w14:textId="77777777" w:rsidR="0003123C" w:rsidRPr="005D6842" w:rsidRDefault="0003123C" w:rsidP="0003123C">
          <w:pPr>
            <w:pStyle w:val="Listenumros"/>
            <w:rPr>
              <w:noProof/>
            </w:rPr>
          </w:pPr>
          <w:r w:rsidRPr="005D6842">
            <w:rPr>
              <w:noProof/>
              <w:lang w:bidi="fr-FR"/>
            </w:rPr>
            <w:t>Description de l’activité</w:t>
          </w:r>
        </w:p>
        <w:p w14:paraId="372F38DB" w14:textId="77777777" w:rsidR="0003123C" w:rsidRPr="005D6842" w:rsidRDefault="0003123C" w:rsidP="0003123C">
          <w:pPr>
            <w:pStyle w:val="Listenumros"/>
            <w:rPr>
              <w:noProof/>
            </w:rPr>
          </w:pPr>
          <w:r w:rsidRPr="005D6842">
            <w:rPr>
              <w:noProof/>
              <w:lang w:bidi="fr-FR"/>
            </w:rPr>
            <w:t>Analyse de marché</w:t>
          </w:r>
        </w:p>
        <w:p w14:paraId="29A4F157" w14:textId="77777777" w:rsidR="0003123C" w:rsidRPr="005D6842" w:rsidRDefault="0003123C" w:rsidP="0003123C">
          <w:pPr>
            <w:pStyle w:val="Listenumros"/>
            <w:rPr>
              <w:noProof/>
            </w:rPr>
          </w:pPr>
          <w:r w:rsidRPr="005D6842">
            <w:rPr>
              <w:noProof/>
              <w:lang w:bidi="fr-FR"/>
            </w:rPr>
            <w:t>Plan opérationnel</w:t>
          </w:r>
        </w:p>
        <w:p w14:paraId="37CB70E5" w14:textId="77777777" w:rsidR="0003123C" w:rsidRPr="005D6842" w:rsidRDefault="0003123C" w:rsidP="0003123C">
          <w:pPr>
            <w:pStyle w:val="Listenumros"/>
            <w:rPr>
              <w:noProof/>
            </w:rPr>
          </w:pPr>
          <w:r w:rsidRPr="005D6842">
            <w:rPr>
              <w:noProof/>
              <w:lang w:bidi="fr-FR"/>
            </w:rPr>
            <w:t>Plan marketing et ventes</w:t>
          </w:r>
        </w:p>
        <w:p w14:paraId="12B6D650" w14:textId="77777777" w:rsidR="001E1E58" w:rsidRPr="005D6842" w:rsidRDefault="0003123C" w:rsidP="0003123C">
          <w:pPr>
            <w:pStyle w:val="Listenumros"/>
            <w:rPr>
              <w:noProof/>
            </w:rPr>
          </w:pPr>
          <w:r w:rsidRPr="005D6842">
            <w:rPr>
              <w:noProof/>
              <w:lang w:bidi="fr-FR"/>
            </w:rPr>
            <w:t>Plan financier</w:t>
          </w:r>
        </w:p>
      </w:sdtContent>
    </w:sdt>
    <w:sdt>
      <w:sdtPr>
        <w:rPr>
          <w:noProof/>
        </w:rPr>
        <w:id w:val="1607307120"/>
        <w:placeholder>
          <w:docPart w:val="48806A308E1A4285935B7682CE980F17"/>
        </w:placeholder>
        <w:temporary/>
        <w:showingPlcHdr/>
        <w15:appearance w15:val="hidden"/>
      </w:sdtPr>
      <w:sdtContent>
        <w:p w14:paraId="0B487BBB" w14:textId="77777777" w:rsidR="0003123C" w:rsidRPr="005D6842" w:rsidRDefault="0003123C" w:rsidP="0003123C">
          <w:pPr>
            <w:rPr>
              <w:noProof/>
            </w:rPr>
          </w:pPr>
          <w:r w:rsidRPr="005D6842">
            <w:rPr>
              <w:noProof/>
              <w:lang w:bidi="fr-FR"/>
            </w:rPr>
            <w:t xml:space="preserve">Nous vous recommandons de ne rédiger la Note de synthèse qu’après avoir terminé les autres sections. À mesure que vous entrez des informations, de la vue d’ensemble de l’entreprise au plan financier, le contenu doit raconter l’histoire de la motivation et de la vision sous-jacentes du projet. Veillez à inclure ce qui permettra à l’entreprise de réussir, ainsi que la manière dont cette réussite sera atteinte et calculée. </w:t>
          </w:r>
        </w:p>
        <w:p w14:paraId="76BF5F0A" w14:textId="77777777" w:rsidR="001E1E58" w:rsidRPr="005D6842" w:rsidRDefault="0003123C" w:rsidP="0003123C">
          <w:pPr>
            <w:rPr>
              <w:noProof/>
            </w:rPr>
          </w:pPr>
          <w:r w:rsidRPr="005D6842">
            <w:rPr>
              <w:noProof/>
              <w:lang w:bidi="fr-FR"/>
            </w:rPr>
            <w:t>Il est important de tenir à jour le projet d’entreprise afin de pouvoir suivre sa progression, de célébrer sa réussite et de l’ajuster quand des problèmes se posent. L’idéal est de faire cela à une fréquence trimestrielle, sinon mensuelle.</w:t>
          </w:r>
        </w:p>
      </w:sdtContent>
    </w:sdt>
    <w:p w14:paraId="26AE05FC" w14:textId="2BDF2F3C" w:rsidR="0003123C" w:rsidRPr="005D6842" w:rsidRDefault="00D306CE" w:rsidP="00BA31C4">
      <w:pPr>
        <w:pStyle w:val="Titre1"/>
        <w:numPr>
          <w:ilvl w:val="0"/>
          <w:numId w:val="18"/>
        </w:numPr>
        <w:tabs>
          <w:tab w:val="left" w:pos="284"/>
        </w:tabs>
        <w:ind w:left="0" w:firstLine="0"/>
        <w:rPr>
          <w:noProof/>
        </w:rPr>
      </w:pPr>
      <w:r>
        <w:rPr>
          <w:noProof/>
        </w:rPr>
        <w:lastRenderedPageBreak/>
        <w:t>Connexion</w:t>
      </w:r>
    </w:p>
    <w:p w14:paraId="7D28580E" w14:textId="77777777" w:rsidR="00BA31C4" w:rsidRPr="005D6842" w:rsidRDefault="00906FCD" w:rsidP="00BA31C4">
      <w:pPr>
        <w:rPr>
          <w:noProof/>
        </w:rPr>
      </w:pPr>
      <w:sdt>
        <w:sdtPr>
          <w:rPr>
            <w:rStyle w:val="Gras"/>
            <w:noProof/>
          </w:rPr>
          <w:id w:val="247938707"/>
          <w:placeholder>
            <w:docPart w:val="B477F232B46C409BADECE717EAF91D1C"/>
          </w:placeholder>
          <w:temporary/>
          <w:showingPlcHdr/>
          <w15:appearance w15:val="hidden"/>
        </w:sdtPr>
        <w:sdtContent>
          <w:r w:rsidR="00BA31C4" w:rsidRPr="005D6842">
            <w:rPr>
              <w:rStyle w:val="Gras"/>
              <w:noProof/>
              <w:lang w:bidi="fr-FR"/>
            </w:rPr>
            <w:t>Vous devez rédiger le rapport de synthèse en dernier</w:t>
          </w:r>
        </w:sdtContent>
      </w:sdt>
      <w:r w:rsidR="00BA31C4" w:rsidRPr="005D6842">
        <w:rPr>
          <w:rStyle w:val="Gras"/>
          <w:noProof/>
          <w:lang w:bidi="fr-FR"/>
        </w:rPr>
        <w:t xml:space="preserve"> </w:t>
      </w:r>
      <w:sdt>
        <w:sdtPr>
          <w:rPr>
            <w:noProof/>
          </w:rPr>
          <w:id w:val="1945417390"/>
          <w:placeholder>
            <w:docPart w:val="9AB92AB5A1854277B7C717F74EF05A90"/>
          </w:placeholder>
          <w:temporary/>
          <w:showingPlcHdr/>
          <w15:appearance w15:val="hidden"/>
        </w:sdtPr>
        <w:sdtContent>
          <w:r w:rsidR="00BA31C4" w:rsidRPr="005D6842">
            <w:rPr>
              <w:noProof/>
              <w:lang w:bidi="fr-FR"/>
            </w:rPr>
            <w:t xml:space="preserve">une fois le reste du projet élaboré. Il s’agit d’une vue d’ensemble (dont la longueur ne devrait pas dépasser une page) de l’entreprise, incluant le problème que celle-ci se propose de résoudre, la raison pour laquelle sa solution se distingue des autres, le profil du client idéal et les résultats escomptés. La note de synthèse doit fournir une description générale et positive de l’entreprise. </w:t>
          </w:r>
        </w:sdtContent>
      </w:sdt>
    </w:p>
    <w:sdt>
      <w:sdtPr>
        <w:rPr>
          <w:noProof/>
        </w:rPr>
        <w:id w:val="-436677409"/>
        <w:placeholder>
          <w:docPart w:val="3C20D65684374172AF8341AEB368AB81"/>
        </w:placeholder>
        <w:temporary/>
        <w:showingPlcHdr/>
        <w15:appearance w15:val="hidden"/>
      </w:sdtPr>
      <w:sdtEndPr>
        <w:rPr>
          <w:rStyle w:val="lev"/>
          <w:b/>
          <w:bCs/>
        </w:rPr>
      </w:sdtEndPr>
      <w:sdtContent>
        <w:p w14:paraId="0FC7042E" w14:textId="77777777" w:rsidR="00BA31C4" w:rsidRPr="005D6842" w:rsidRDefault="00BA31C4" w:rsidP="00BA31C4">
          <w:pPr>
            <w:rPr>
              <w:noProof/>
            </w:rPr>
          </w:pPr>
          <w:r w:rsidRPr="005D6842">
            <w:rPr>
              <w:noProof/>
              <w:lang w:bidi="fr-FR"/>
            </w:rPr>
            <w:t xml:space="preserve">Si l’entreprise a besoin d’investissements extérieurs, indiquez le montant nécessaire, la manière dont vous comptez l’utiliser et la manière de rentabiliser son activité. Gardez à l’esprit que cette section est la première chose qu’un investisseur potentiel lira. Il s’agit donc de susciter son intérêt rapidement. </w:t>
          </w:r>
        </w:p>
        <w:p w14:paraId="60F80C2F" w14:textId="77777777" w:rsidR="00BA31C4" w:rsidRPr="005D6842" w:rsidRDefault="00BA31C4" w:rsidP="00BA31C4">
          <w:pPr>
            <w:rPr>
              <w:rStyle w:val="lev"/>
              <w:noProof/>
            </w:rPr>
          </w:pPr>
          <w:r w:rsidRPr="005D6842">
            <w:rPr>
              <w:noProof/>
              <w:lang w:bidi="fr-FR"/>
            </w:rPr>
            <w:t>Les titres suggérés pour structurer cet projet d’entreprise sont les suivants.</w:t>
          </w:r>
        </w:p>
      </w:sdtContent>
    </w:sdt>
    <w:p w14:paraId="26F85F1C" w14:textId="77777777" w:rsidR="00BA31C4" w:rsidRPr="005D6842" w:rsidRDefault="00906FCD" w:rsidP="00BA31C4">
      <w:pPr>
        <w:pStyle w:val="Listepuces"/>
        <w:rPr>
          <w:rStyle w:val="lev"/>
          <w:noProof/>
        </w:rPr>
      </w:pPr>
      <w:sdt>
        <w:sdtPr>
          <w:rPr>
            <w:rStyle w:val="Gras"/>
            <w:noProof/>
          </w:rPr>
          <w:id w:val="-1250499627"/>
          <w:placeholder>
            <w:docPart w:val="04B2B9D60D2E4D318B2850F7EA2CAF70"/>
          </w:placeholder>
          <w:temporary/>
          <w:showingPlcHdr/>
          <w15:appearance w15:val="hidden"/>
        </w:sdtPr>
        <w:sdtContent>
          <w:r w:rsidR="00BA31C4" w:rsidRPr="005D6842">
            <w:rPr>
              <w:rStyle w:val="Gras"/>
              <w:noProof/>
              <w:lang w:bidi="fr-FR"/>
            </w:rPr>
            <w:t>Opportunité :</w:t>
          </w:r>
        </w:sdtContent>
      </w:sdt>
      <w:r w:rsidR="00BA31C4" w:rsidRPr="005D6842">
        <w:rPr>
          <w:rStyle w:val="lev"/>
          <w:noProof/>
          <w:lang w:bidi="fr-FR"/>
        </w:rPr>
        <w:t xml:space="preserve"> </w:t>
      </w:r>
      <w:sdt>
        <w:sdtPr>
          <w:rPr>
            <w:noProof/>
          </w:rPr>
          <w:id w:val="-1833910979"/>
          <w:placeholder>
            <w:docPart w:val="9774B4657ACE4F91A32A8EF549D9F7AA"/>
          </w:placeholder>
          <w:temporary/>
          <w:showingPlcHdr/>
          <w15:appearance w15:val="hidden"/>
        </w:sdtPr>
        <w:sdtEndPr>
          <w:rPr>
            <w:rStyle w:val="lev"/>
            <w:b/>
            <w:bCs/>
          </w:rPr>
        </w:sdtEndPr>
        <w:sdtContent>
          <w:r w:rsidR="00BA31C4" w:rsidRPr="005D6842">
            <w:rPr>
              <w:noProof/>
              <w:lang w:bidi="fr-FR"/>
            </w:rPr>
            <w:t>Quel problème l’entreprise va-t-elle résoudre ?</w:t>
          </w:r>
        </w:sdtContent>
      </w:sdt>
    </w:p>
    <w:p w14:paraId="21658E90" w14:textId="77777777" w:rsidR="00BA31C4" w:rsidRPr="005D6842" w:rsidRDefault="00906FCD" w:rsidP="00BA31C4">
      <w:pPr>
        <w:pStyle w:val="Listepuces"/>
        <w:rPr>
          <w:rStyle w:val="lev"/>
          <w:noProof/>
        </w:rPr>
      </w:pPr>
      <w:sdt>
        <w:sdtPr>
          <w:rPr>
            <w:rStyle w:val="Gras"/>
            <w:noProof/>
          </w:rPr>
          <w:id w:val="-1653444154"/>
          <w:placeholder>
            <w:docPart w:val="166ACF1FF8414E53B4F561A796EF04AC"/>
          </w:placeholder>
          <w:temporary/>
          <w:showingPlcHdr/>
          <w15:appearance w15:val="hidden"/>
        </w:sdtPr>
        <w:sdtContent>
          <w:r w:rsidR="00BA31C4" w:rsidRPr="005D6842">
            <w:rPr>
              <w:rStyle w:val="Gras"/>
              <w:noProof/>
              <w:lang w:bidi="fr-FR"/>
            </w:rPr>
            <w:t>Mission :</w:t>
          </w:r>
        </w:sdtContent>
      </w:sdt>
      <w:r w:rsidR="00BA31C4" w:rsidRPr="005D6842">
        <w:rPr>
          <w:rStyle w:val="Gras"/>
          <w:noProof/>
          <w:lang w:bidi="fr-FR"/>
        </w:rPr>
        <w:t xml:space="preserve"> </w:t>
      </w:r>
      <w:sdt>
        <w:sdtPr>
          <w:rPr>
            <w:noProof/>
          </w:rPr>
          <w:id w:val="-251050521"/>
          <w:placeholder>
            <w:docPart w:val="9D18EBA6571F4DBFAE5566175610084C"/>
          </w:placeholder>
          <w:temporary/>
          <w:showingPlcHdr/>
          <w15:appearance w15:val="hidden"/>
        </w:sdtPr>
        <w:sdtEndPr>
          <w:rPr>
            <w:rStyle w:val="lev"/>
            <w:b/>
            <w:bCs/>
          </w:rPr>
        </w:sdtEndPr>
        <w:sdtContent>
          <w:r w:rsidR="00BA31C4" w:rsidRPr="005D6842">
            <w:rPr>
              <w:noProof/>
              <w:lang w:bidi="fr-FR"/>
            </w:rPr>
            <w:t>Quel problème l’entreprise va-t-elle résoudre ?</w:t>
          </w:r>
        </w:sdtContent>
      </w:sdt>
    </w:p>
    <w:p w14:paraId="501AF889" w14:textId="77777777" w:rsidR="00BA31C4" w:rsidRPr="005D6842" w:rsidRDefault="00906FCD" w:rsidP="00BA31C4">
      <w:pPr>
        <w:pStyle w:val="Listepuces"/>
        <w:rPr>
          <w:noProof/>
        </w:rPr>
      </w:pPr>
      <w:sdt>
        <w:sdtPr>
          <w:rPr>
            <w:rStyle w:val="Gras"/>
            <w:noProof/>
          </w:rPr>
          <w:id w:val="-291824174"/>
          <w:placeholder>
            <w:docPart w:val="53F082F0847F43C6B986DE963F055204"/>
          </w:placeholder>
          <w:temporary/>
          <w:showingPlcHdr/>
          <w15:appearance w15:val="hidden"/>
        </w:sdtPr>
        <w:sdtContent>
          <w:r w:rsidR="00BA31C4" w:rsidRPr="005D6842">
            <w:rPr>
              <w:rStyle w:val="Gras"/>
              <w:noProof/>
              <w:lang w:bidi="fr-FR"/>
            </w:rPr>
            <w:t>Solution :</w:t>
          </w:r>
        </w:sdtContent>
      </w:sdt>
      <w:r w:rsidR="00BA31C4" w:rsidRPr="005D6842">
        <w:rPr>
          <w:noProof/>
          <w:lang w:bidi="fr-FR"/>
        </w:rPr>
        <w:t xml:space="preserve"> </w:t>
      </w:r>
      <w:sdt>
        <w:sdtPr>
          <w:rPr>
            <w:noProof/>
          </w:rPr>
          <w:id w:val="192892433"/>
          <w:placeholder>
            <w:docPart w:val="7A7FD8FCE7BF488C9A3573CF7D70E0F7"/>
          </w:placeholder>
          <w:temporary/>
          <w:showingPlcHdr/>
          <w15:appearance w15:val="hidden"/>
        </w:sdtPr>
        <w:sdtEndPr>
          <w:rPr>
            <w:b/>
            <w:bCs/>
          </w:rPr>
        </w:sdtEndPr>
        <w:sdtContent>
          <w:r w:rsidR="00876F99" w:rsidRPr="005D6842">
            <w:rPr>
              <w:noProof/>
              <w:lang w:bidi="fr-FR"/>
            </w:rPr>
            <w:t>Comment le service est-il susceptible de résoudre de façon inédite le problème épinglé ?</w:t>
          </w:r>
        </w:sdtContent>
      </w:sdt>
    </w:p>
    <w:p w14:paraId="35BD91E3" w14:textId="77777777" w:rsidR="00BA31C4" w:rsidRPr="005D6842" w:rsidRDefault="00906FCD" w:rsidP="00BA31C4">
      <w:pPr>
        <w:pStyle w:val="Listepuces"/>
        <w:rPr>
          <w:noProof/>
        </w:rPr>
      </w:pPr>
      <w:sdt>
        <w:sdtPr>
          <w:rPr>
            <w:rStyle w:val="Gras"/>
            <w:noProof/>
          </w:rPr>
          <w:id w:val="1016813044"/>
          <w:placeholder>
            <w:docPart w:val="EB93461B4ADD4CDC8D96FB2F14ADDDC5"/>
          </w:placeholder>
          <w:temporary/>
          <w:showingPlcHdr/>
          <w15:appearance w15:val="hidden"/>
        </w:sdtPr>
        <w:sdtContent>
          <w:r w:rsidR="00BA31C4" w:rsidRPr="005D6842">
            <w:rPr>
              <w:rStyle w:val="Gras"/>
              <w:noProof/>
              <w:lang w:bidi="fr-FR"/>
            </w:rPr>
            <w:t>Analyse du marché :</w:t>
          </w:r>
        </w:sdtContent>
      </w:sdt>
      <w:r w:rsidR="00BA31C4" w:rsidRPr="005D6842">
        <w:rPr>
          <w:noProof/>
          <w:lang w:bidi="fr-FR"/>
        </w:rPr>
        <w:t xml:space="preserve"> </w:t>
      </w:r>
      <w:sdt>
        <w:sdtPr>
          <w:rPr>
            <w:noProof/>
          </w:rPr>
          <w:id w:val="754706308"/>
          <w:placeholder>
            <w:docPart w:val="E5E0088CB96E4A568736E92FDEF9A123"/>
          </w:placeholder>
          <w:temporary/>
          <w:showingPlcHdr/>
          <w15:appearance w15:val="hidden"/>
        </w:sdtPr>
        <w:sdtEndPr>
          <w:rPr>
            <w:b/>
            <w:bCs/>
          </w:rPr>
        </w:sdtEndPr>
        <w:sdtContent>
          <w:r w:rsidR="00876F99" w:rsidRPr="005D6842">
            <w:rPr>
              <w:noProof/>
              <w:lang w:bidi="fr-FR"/>
            </w:rPr>
            <w:t>Quels sont le marché et les clients ciblés dans l’idéal ?</w:t>
          </w:r>
        </w:sdtContent>
      </w:sdt>
    </w:p>
    <w:p w14:paraId="44927D71" w14:textId="77777777" w:rsidR="00BA31C4" w:rsidRPr="005D6842" w:rsidRDefault="00906FCD" w:rsidP="00BA31C4">
      <w:pPr>
        <w:pStyle w:val="Listepuces"/>
        <w:rPr>
          <w:noProof/>
        </w:rPr>
      </w:pPr>
      <w:sdt>
        <w:sdtPr>
          <w:rPr>
            <w:rStyle w:val="Gras"/>
            <w:noProof/>
          </w:rPr>
          <w:id w:val="185252181"/>
          <w:placeholder>
            <w:docPart w:val="2AFC409D0717478B829B92E22E29BAE7"/>
          </w:placeholder>
          <w:temporary/>
          <w:showingPlcHdr/>
          <w15:appearance w15:val="hidden"/>
        </w:sdtPr>
        <w:sdtContent>
          <w:r w:rsidR="00BA31C4" w:rsidRPr="005D6842">
            <w:rPr>
              <w:rStyle w:val="Gras"/>
              <w:noProof/>
              <w:lang w:bidi="fr-FR"/>
            </w:rPr>
            <w:t>Avantage concurrentiel :</w:t>
          </w:r>
        </w:sdtContent>
      </w:sdt>
      <w:r w:rsidR="00BA31C4" w:rsidRPr="005D6842">
        <w:rPr>
          <w:rStyle w:val="Gras"/>
          <w:noProof/>
          <w:lang w:bidi="fr-FR"/>
        </w:rPr>
        <w:t xml:space="preserve"> </w:t>
      </w:r>
      <w:sdt>
        <w:sdtPr>
          <w:rPr>
            <w:noProof/>
          </w:rPr>
          <w:id w:val="95229510"/>
          <w:placeholder>
            <w:docPart w:val="0DDADC37470B4C6984B5CE440F355B70"/>
          </w:placeholder>
          <w:temporary/>
          <w:showingPlcHdr/>
          <w15:appearance w15:val="hidden"/>
        </w:sdtPr>
        <w:sdtEndPr>
          <w:rPr>
            <w:b/>
            <w:bCs/>
          </w:rPr>
        </w:sdtEndPr>
        <w:sdtContent>
          <w:r w:rsidR="00876F99" w:rsidRPr="005D6842">
            <w:rPr>
              <w:noProof/>
              <w:lang w:bidi="fr-FR"/>
            </w:rPr>
            <w:t>Comment l’entreprise compte-t-elle percer compte tenu de la concurrence ?</w:t>
          </w:r>
        </w:sdtContent>
      </w:sdt>
    </w:p>
    <w:p w14:paraId="42E338EF" w14:textId="77777777" w:rsidR="00BA31C4" w:rsidRPr="005D6842" w:rsidRDefault="00906FCD" w:rsidP="00BA31C4">
      <w:pPr>
        <w:pStyle w:val="Listepuces"/>
        <w:rPr>
          <w:noProof/>
        </w:rPr>
      </w:pPr>
      <w:sdt>
        <w:sdtPr>
          <w:rPr>
            <w:rStyle w:val="Gras"/>
            <w:noProof/>
          </w:rPr>
          <w:id w:val="2077160757"/>
          <w:placeholder>
            <w:docPart w:val="B30F4934C88A47B4AE190C07324CB80E"/>
          </w:placeholder>
          <w:temporary/>
          <w:showingPlcHdr/>
          <w15:appearance w15:val="hidden"/>
        </w:sdtPr>
        <w:sdtContent>
          <w:r w:rsidR="00BA31C4" w:rsidRPr="005D6842">
            <w:rPr>
              <w:rStyle w:val="Gras"/>
              <w:noProof/>
              <w:lang w:bidi="fr-FR"/>
            </w:rPr>
            <w:t>Propriété :</w:t>
          </w:r>
        </w:sdtContent>
      </w:sdt>
      <w:r w:rsidR="00BA31C4" w:rsidRPr="005D6842">
        <w:rPr>
          <w:rStyle w:val="Gras"/>
          <w:noProof/>
          <w:lang w:bidi="fr-FR"/>
        </w:rPr>
        <w:t xml:space="preserve"> </w:t>
      </w:r>
      <w:sdt>
        <w:sdtPr>
          <w:rPr>
            <w:noProof/>
          </w:rPr>
          <w:id w:val="1468001627"/>
          <w:placeholder>
            <w:docPart w:val="AE53F93445D443DDBF9E707A443D9883"/>
          </w:placeholder>
          <w:temporary/>
          <w:showingPlcHdr/>
          <w15:appearance w15:val="hidden"/>
        </w:sdtPr>
        <w:sdtEndPr>
          <w:rPr>
            <w:b/>
            <w:bCs/>
          </w:rPr>
        </w:sdtEndPr>
        <w:sdtContent>
          <w:r w:rsidR="00876F99" w:rsidRPr="005D6842">
            <w:rPr>
              <w:noProof/>
              <w:lang w:bidi="fr-FR"/>
            </w:rPr>
            <w:t>Quelles sont les principales parties prenantes au sein de l’entreprise ?</w:t>
          </w:r>
        </w:sdtContent>
      </w:sdt>
    </w:p>
    <w:p w14:paraId="220BFD58" w14:textId="77777777" w:rsidR="00BA31C4" w:rsidRPr="005D6842" w:rsidRDefault="00906FCD" w:rsidP="00BA31C4">
      <w:pPr>
        <w:pStyle w:val="Listepuces"/>
        <w:rPr>
          <w:noProof/>
        </w:rPr>
      </w:pPr>
      <w:sdt>
        <w:sdtPr>
          <w:rPr>
            <w:rStyle w:val="Gras"/>
            <w:noProof/>
          </w:rPr>
          <w:id w:val="-1171486283"/>
          <w:placeholder>
            <w:docPart w:val="33A6A5C811A74F138D976F50B26C0E7B"/>
          </w:placeholder>
          <w:temporary/>
          <w:showingPlcHdr/>
          <w15:appearance w15:val="hidden"/>
        </w:sdtPr>
        <w:sdtContent>
          <w:r w:rsidR="00BA31C4" w:rsidRPr="005D6842">
            <w:rPr>
              <w:rStyle w:val="Gras"/>
              <w:noProof/>
              <w:lang w:bidi="fr-FR"/>
            </w:rPr>
            <w:t>Retours escomptés :</w:t>
          </w:r>
        </w:sdtContent>
      </w:sdt>
      <w:r w:rsidR="00BA31C4" w:rsidRPr="005D6842">
        <w:rPr>
          <w:rStyle w:val="Gras"/>
          <w:noProof/>
          <w:lang w:bidi="fr-FR"/>
        </w:rPr>
        <w:t xml:space="preserve"> </w:t>
      </w:r>
      <w:sdt>
        <w:sdtPr>
          <w:rPr>
            <w:noProof/>
          </w:rPr>
          <w:id w:val="-844786403"/>
          <w:placeholder>
            <w:docPart w:val="2EBE130EC66A409FA73AF0D5F2059E90"/>
          </w:placeholder>
          <w:temporary/>
          <w:showingPlcHdr/>
          <w15:appearance w15:val="hidden"/>
        </w:sdtPr>
        <w:sdtContent>
          <w:r w:rsidR="00BA31C4" w:rsidRPr="005D6842">
            <w:rPr>
              <w:noProof/>
              <w:lang w:bidi="fr-FR"/>
            </w:rPr>
            <w:t>Quels sont les étapes clés en termes de chiffre d’affaires, de bénéfices, de croissance et de clientèle ?</w:t>
          </w:r>
        </w:sdtContent>
      </w:sdt>
    </w:p>
    <w:p w14:paraId="4102EE9D" w14:textId="5E21B30E" w:rsidR="00BA31C4" w:rsidRPr="005D6842" w:rsidRDefault="00D306CE" w:rsidP="00BA31C4">
      <w:pPr>
        <w:pStyle w:val="Titre1"/>
        <w:numPr>
          <w:ilvl w:val="0"/>
          <w:numId w:val="18"/>
        </w:numPr>
        <w:ind w:left="0" w:firstLine="0"/>
        <w:rPr>
          <w:noProof/>
        </w:rPr>
      </w:pPr>
      <w:bookmarkStart w:id="1" w:name="_Toc22663985"/>
      <w:r>
        <w:rPr>
          <w:bCs/>
          <w:noProof/>
        </w:rPr>
        <w:lastRenderedPageBreak/>
        <w:t>a</w:t>
      </w:r>
      <w:bookmarkEnd w:id="1"/>
      <w:r>
        <w:rPr>
          <w:bCs/>
          <w:noProof/>
        </w:rPr>
        <w:t>jout d’une tournée</w:t>
      </w:r>
    </w:p>
    <w:sdt>
      <w:sdtPr>
        <w:rPr>
          <w:noProof/>
        </w:rPr>
        <w:id w:val="49891511"/>
        <w:placeholder>
          <w:docPart w:val="276084ABDA184A9AAEDADB77AE0D2C3F"/>
        </w:placeholder>
        <w:temporary/>
        <w:showingPlcHdr/>
        <w15:appearance w15:val="hidden"/>
      </w:sdtPr>
      <w:sdtContent>
        <w:p w14:paraId="2888C81D" w14:textId="77777777" w:rsidR="00BA31C4" w:rsidRPr="005D6842" w:rsidRDefault="00BA31C4" w:rsidP="00BA31C4">
          <w:pPr>
            <w:rPr>
              <w:noProof/>
            </w:rPr>
          </w:pPr>
          <w:r w:rsidRPr="005D6842">
            <w:rPr>
              <w:noProof/>
              <w:lang w:bidi="fr-FR"/>
            </w:rPr>
            <w:t>La présentation de l’entreprise est un bref résumé de l’activité de celle-ci, indiquant ce qu’elle fournit d’inédit, sa mission, la manière dont elle a commencé, son positionnement sur le marché, sa structure opérationnelle et ses objectifs financiers. Après avoir parcouru cette section, le lecteur doit avoir compris dans les grandes lignes ce que l’entreprise compte faire et la manière dont elle est organisée.</w:t>
          </w:r>
        </w:p>
        <w:p w14:paraId="2271DA87" w14:textId="77777777" w:rsidR="00BA31C4" w:rsidRPr="005D6842" w:rsidRDefault="00BA31C4" w:rsidP="00BA31C4">
          <w:pPr>
            <w:rPr>
              <w:noProof/>
            </w:rPr>
          </w:pPr>
          <w:r w:rsidRPr="005D6842">
            <w:rPr>
              <w:noProof/>
              <w:lang w:bidi="fr-FR"/>
            </w:rPr>
            <w:t>Cette section ne doit pas être longue. Veillez à ce qu’elle soit succincte. Il s’agit d’une sorte de cliché de l’entreprise. Le type d’activité détermine les sections que doit comprendre le projet d’entreprise. N’incluez que les éléments indispensables à la présentation correcte de l’activité.</w:t>
          </w:r>
        </w:p>
      </w:sdtContent>
    </w:sdt>
    <w:p w14:paraId="04D9264B" w14:textId="77777777" w:rsidR="00BA31C4" w:rsidRPr="005D6842" w:rsidRDefault="00906FCD" w:rsidP="00BA31C4">
      <w:pPr>
        <w:pStyle w:val="Listepuces"/>
        <w:rPr>
          <w:noProof/>
        </w:rPr>
      </w:pPr>
      <w:sdt>
        <w:sdtPr>
          <w:rPr>
            <w:rStyle w:val="Gras"/>
            <w:noProof/>
          </w:rPr>
          <w:id w:val="-379559644"/>
          <w:placeholder>
            <w:docPart w:val="1271EB200F374A909F4EE9750C76F0C2"/>
          </w:placeholder>
          <w:temporary/>
          <w:showingPlcHdr/>
          <w15:appearance w15:val="hidden"/>
        </w:sdtPr>
        <w:sdtContent>
          <w:r w:rsidR="00D27AF8" w:rsidRPr="005D6842">
            <w:rPr>
              <w:rStyle w:val="Gras"/>
              <w:noProof/>
              <w:lang w:bidi="fr-FR"/>
            </w:rPr>
            <w:t>Présentation de l’entreprise :</w:t>
          </w:r>
        </w:sdtContent>
      </w:sdt>
      <w:r w:rsidR="00BA31C4" w:rsidRPr="005D6842">
        <w:rPr>
          <w:rStyle w:val="Gras"/>
          <w:noProof/>
          <w:lang w:bidi="fr-FR"/>
        </w:rPr>
        <w:t xml:space="preserve"> </w:t>
      </w:r>
      <w:sdt>
        <w:sdtPr>
          <w:rPr>
            <w:noProof/>
          </w:rPr>
          <w:id w:val="-330916353"/>
          <w:placeholder>
            <w:docPart w:val="C5478A7487A74C3F8BB51F5C9100F2EF"/>
          </w:placeholder>
          <w:temporary/>
          <w:showingPlcHdr/>
          <w15:appearance w15:val="hidden"/>
        </w:sdtPr>
        <w:sdtContent>
          <w:r w:rsidR="00D27AF8" w:rsidRPr="005D6842">
            <w:rPr>
              <w:noProof/>
              <w:lang w:bidi="fr-FR"/>
            </w:rPr>
            <w:t>Cette section, parfois appelée « argumentaire éclair », est destinée à introduire l’entreprise. Elle présente la vision de celle-ci et ce qu’elle se propose de faire. Mentionnez les grands objectifs de l’entreprise ainsi que certains de ses objectifs à court terme.</w:t>
          </w:r>
        </w:sdtContent>
      </w:sdt>
    </w:p>
    <w:p w14:paraId="199EB608" w14:textId="77777777" w:rsidR="00D27AF8" w:rsidRPr="005D6842" w:rsidRDefault="00906FCD" w:rsidP="00D27AF8">
      <w:pPr>
        <w:pStyle w:val="Listepuces"/>
        <w:rPr>
          <w:noProof/>
        </w:rPr>
      </w:pPr>
      <w:sdt>
        <w:sdtPr>
          <w:rPr>
            <w:rStyle w:val="Gras"/>
            <w:noProof/>
          </w:rPr>
          <w:id w:val="1901166703"/>
          <w:placeholder>
            <w:docPart w:val="70A5B76E114E402190D46DEA39BB3902"/>
          </w:placeholder>
          <w:temporary/>
          <w:showingPlcHdr/>
          <w15:appearance w15:val="hidden"/>
        </w:sdtPr>
        <w:sdtContent>
          <w:r w:rsidR="00D27AF8" w:rsidRPr="005D6842">
            <w:rPr>
              <w:rStyle w:val="Gras"/>
              <w:noProof/>
              <w:lang w:bidi="fr-FR"/>
            </w:rPr>
            <w:t>Énoncé de mission :</w:t>
          </w:r>
        </w:sdtContent>
      </w:sdt>
      <w:r w:rsidR="00D27AF8" w:rsidRPr="005D6842">
        <w:rPr>
          <w:rStyle w:val="Gras"/>
          <w:noProof/>
          <w:lang w:bidi="fr-FR"/>
        </w:rPr>
        <w:t xml:space="preserve"> </w:t>
      </w:r>
      <w:sdt>
        <w:sdtPr>
          <w:rPr>
            <w:noProof/>
          </w:rPr>
          <w:id w:val="2004159970"/>
          <w:placeholder>
            <w:docPart w:val="49BF3E75BD3243F28E835E07C39632D0"/>
          </w:placeholder>
          <w:temporary/>
          <w:showingPlcHdr/>
          <w15:appearance w15:val="hidden"/>
        </w:sdtPr>
        <w:sdtContent>
          <w:r w:rsidR="00D27AF8" w:rsidRPr="005D6842">
            <w:rPr>
              <w:noProof/>
              <w:lang w:bidi="fr-FR"/>
            </w:rPr>
            <w:t>Il s’agit d’une énumération concise des principes directeurs de l’entreprise et de ce qu’elle compte faire pour ses clients, employés, actionnaires et autres parties prenantes.</w:t>
          </w:r>
        </w:sdtContent>
      </w:sdt>
    </w:p>
    <w:p w14:paraId="78BA1FE1" w14:textId="77777777" w:rsidR="00D27AF8" w:rsidRPr="005D6842" w:rsidRDefault="00906FCD" w:rsidP="00D27AF8">
      <w:pPr>
        <w:pStyle w:val="Listepuces"/>
        <w:rPr>
          <w:noProof/>
        </w:rPr>
      </w:pPr>
      <w:sdt>
        <w:sdtPr>
          <w:rPr>
            <w:rStyle w:val="Gras"/>
            <w:noProof/>
          </w:rPr>
          <w:id w:val="1360554413"/>
          <w:placeholder>
            <w:docPart w:val="DA5B9F0850EB4CBA81D6D12F4DB24D3A"/>
          </w:placeholder>
          <w:temporary/>
          <w:showingPlcHdr/>
          <w15:appearance w15:val="hidden"/>
        </w:sdtPr>
        <w:sdtContent>
          <w:r w:rsidR="00D27AF8" w:rsidRPr="005D6842">
            <w:rPr>
              <w:rStyle w:val="Gras"/>
              <w:noProof/>
              <w:lang w:bidi="fr-FR"/>
            </w:rPr>
            <w:t>Historique de l’entreprise :</w:t>
          </w:r>
        </w:sdtContent>
      </w:sdt>
      <w:r w:rsidR="00D27AF8" w:rsidRPr="005D6842">
        <w:rPr>
          <w:rStyle w:val="Gras"/>
          <w:noProof/>
          <w:lang w:bidi="fr-FR"/>
        </w:rPr>
        <w:t xml:space="preserve"> </w:t>
      </w:r>
      <w:sdt>
        <w:sdtPr>
          <w:rPr>
            <w:noProof/>
          </w:rPr>
          <w:id w:val="1958296001"/>
          <w:placeholder>
            <w:docPart w:val="0FCD2A4A5F114F2C8F301ACD1D495AA3"/>
          </w:placeholder>
          <w:temporary/>
          <w:showingPlcHdr/>
          <w15:appearance w15:val="hidden"/>
        </w:sdtPr>
        <w:sdtContent>
          <w:r w:rsidR="00D27AF8" w:rsidRPr="005D6842">
            <w:rPr>
              <w:noProof/>
              <w:lang w:bidi="fr-FR"/>
            </w:rPr>
            <w:t>Il s’agit d’une relation de l’histoire de l’entreprise, en particulier de la raison pour laquelle elle a été fondée. Utilisez cette section pour retracer l’historique général de l’entreprise depuis sa création et informer le lecteur de sa situation actuelle en termes de ventes, de bénéfices, de services clés et de clients.</w:t>
          </w:r>
        </w:sdtContent>
      </w:sdt>
    </w:p>
    <w:p w14:paraId="1765E5D0" w14:textId="77777777" w:rsidR="00D27AF8" w:rsidRPr="005D6842" w:rsidRDefault="00906FCD" w:rsidP="00D27AF8">
      <w:pPr>
        <w:pStyle w:val="Listepuces"/>
        <w:rPr>
          <w:noProof/>
        </w:rPr>
      </w:pPr>
      <w:sdt>
        <w:sdtPr>
          <w:rPr>
            <w:rStyle w:val="Gras"/>
            <w:noProof/>
          </w:rPr>
          <w:id w:val="1120350280"/>
          <w:placeholder>
            <w:docPart w:val="0693937C104E4F8C9E409005ECECAF89"/>
          </w:placeholder>
          <w:temporary/>
          <w:showingPlcHdr/>
          <w15:appearance w15:val="hidden"/>
        </w:sdtPr>
        <w:sdtContent>
          <w:r w:rsidR="00D27AF8" w:rsidRPr="005D6842">
            <w:rPr>
              <w:rStyle w:val="Gras"/>
              <w:noProof/>
              <w:lang w:bidi="fr-FR"/>
            </w:rPr>
            <w:t>Marchés et services :</w:t>
          </w:r>
        </w:sdtContent>
      </w:sdt>
      <w:r w:rsidR="00D27AF8" w:rsidRPr="005D6842">
        <w:rPr>
          <w:rStyle w:val="Gras"/>
          <w:noProof/>
          <w:lang w:bidi="fr-FR"/>
        </w:rPr>
        <w:t xml:space="preserve"> </w:t>
      </w:r>
      <w:sdt>
        <w:sdtPr>
          <w:rPr>
            <w:noProof/>
          </w:rPr>
          <w:id w:val="-1819880645"/>
          <w:placeholder>
            <w:docPart w:val="6FB1397A4E774F2CA9048F31783CFF9E"/>
          </w:placeholder>
          <w:temporary/>
          <w:showingPlcHdr/>
          <w15:appearance w15:val="hidden"/>
        </w:sdtPr>
        <w:sdtContent>
          <w:r w:rsidR="00D27AF8" w:rsidRPr="005D6842">
            <w:rPr>
              <w:noProof/>
              <w:lang w:bidi="fr-FR"/>
            </w:rPr>
            <w:t>Cette section décrit le marché cible et les besoins de celui-ci que l’entreprise veut satisfaire. Décrivez brièvement les services offerts, les marchés ciblés et les types de clients. Cette section peut être une vue d’ensemble assez générale, car vous fournirez plus de détails dans une section ultérieure de ce projet.</w:t>
          </w:r>
        </w:sdtContent>
      </w:sdt>
    </w:p>
    <w:p w14:paraId="3B2E25C5" w14:textId="77777777" w:rsidR="00D27AF8" w:rsidRPr="005D6842" w:rsidRDefault="00906FCD" w:rsidP="00D27AF8">
      <w:pPr>
        <w:pStyle w:val="Listepuces"/>
        <w:rPr>
          <w:noProof/>
        </w:rPr>
      </w:pPr>
      <w:sdt>
        <w:sdtPr>
          <w:rPr>
            <w:rStyle w:val="Gras"/>
            <w:noProof/>
          </w:rPr>
          <w:id w:val="1967465054"/>
          <w:placeholder>
            <w:docPart w:val="7AA563E1B064401692D5F03729ABF846"/>
          </w:placeholder>
          <w:temporary/>
          <w:showingPlcHdr/>
          <w15:appearance w15:val="hidden"/>
        </w:sdtPr>
        <w:sdtContent>
          <w:r w:rsidR="00D27AF8" w:rsidRPr="005D6842">
            <w:rPr>
              <w:rStyle w:val="Gras"/>
              <w:noProof/>
              <w:lang w:bidi="fr-FR"/>
            </w:rPr>
            <w:t>Structure opérationnelle :</w:t>
          </w:r>
        </w:sdtContent>
      </w:sdt>
      <w:r w:rsidR="00D27AF8" w:rsidRPr="005D6842">
        <w:rPr>
          <w:rStyle w:val="Gras"/>
          <w:noProof/>
          <w:lang w:bidi="fr-FR"/>
        </w:rPr>
        <w:t xml:space="preserve"> </w:t>
      </w:r>
      <w:sdt>
        <w:sdtPr>
          <w:rPr>
            <w:noProof/>
          </w:rPr>
          <w:id w:val="-1327047686"/>
          <w:placeholder>
            <w:docPart w:val="847F97CC842C4063845E952196EC1061"/>
          </w:placeholder>
          <w:temporary/>
          <w:showingPlcHdr/>
          <w15:appearance w15:val="hidden"/>
        </w:sdtPr>
        <w:sdtContent>
          <w:r w:rsidR="00D27AF8" w:rsidRPr="005D6842">
            <w:rPr>
              <w:noProof/>
              <w:lang w:bidi="fr-FR"/>
            </w:rPr>
            <w:t>Cette section décrit les détails opérationnels de l’entreprise. Répertoriez les employés potentiels à embaucher pour le bon fonctionnement l’entreprise.</w:t>
          </w:r>
        </w:sdtContent>
      </w:sdt>
    </w:p>
    <w:p w14:paraId="746BBBCC" w14:textId="77777777" w:rsidR="00D27AF8" w:rsidRPr="005D6842" w:rsidRDefault="00906FCD" w:rsidP="00D27AF8">
      <w:pPr>
        <w:pStyle w:val="Listepuces"/>
        <w:rPr>
          <w:noProof/>
        </w:rPr>
      </w:pPr>
      <w:sdt>
        <w:sdtPr>
          <w:rPr>
            <w:rStyle w:val="Gras"/>
            <w:noProof/>
          </w:rPr>
          <w:id w:val="368735481"/>
          <w:placeholder>
            <w:docPart w:val="39AF4A7B4493436A855E51134B1C3E3D"/>
          </w:placeholder>
          <w:temporary/>
          <w:showingPlcHdr/>
          <w15:appearance w15:val="hidden"/>
        </w:sdtPr>
        <w:sdtContent>
          <w:r w:rsidR="00D27AF8" w:rsidRPr="005D6842">
            <w:rPr>
              <w:rStyle w:val="Gras"/>
              <w:noProof/>
              <w:lang w:bidi="fr-FR"/>
            </w:rPr>
            <w:t>Objectifs financiers :</w:t>
          </w:r>
        </w:sdtContent>
      </w:sdt>
      <w:r w:rsidR="00D27AF8" w:rsidRPr="005D6842">
        <w:rPr>
          <w:rStyle w:val="Gras"/>
          <w:noProof/>
          <w:lang w:bidi="fr-FR"/>
        </w:rPr>
        <w:t xml:space="preserve"> </w:t>
      </w:r>
      <w:sdt>
        <w:sdtPr>
          <w:rPr>
            <w:noProof/>
          </w:rPr>
          <w:id w:val="-572279237"/>
          <w:placeholder>
            <w:docPart w:val="F319FD766ED846169F1FA70401F20033"/>
          </w:placeholder>
          <w:temporary/>
          <w:showingPlcHdr/>
          <w15:appearance w15:val="hidden"/>
        </w:sdtPr>
        <w:sdtContent>
          <w:r w:rsidR="00D27AF8" w:rsidRPr="005D6842">
            <w:rPr>
              <w:noProof/>
              <w:lang w:bidi="fr-FR"/>
            </w:rPr>
            <w:t>Cette section indique le capital de départ nécessaire, les recettes et profits anticipés, les prévisions et le budget.</w:t>
          </w:r>
        </w:sdtContent>
      </w:sdt>
    </w:p>
    <w:p w14:paraId="64107B04" w14:textId="769E3BB1" w:rsidR="00D27AF8" w:rsidRPr="005D6842" w:rsidRDefault="00D306CE" w:rsidP="0003123C">
      <w:pPr>
        <w:pStyle w:val="Titre1"/>
        <w:numPr>
          <w:ilvl w:val="0"/>
          <w:numId w:val="18"/>
        </w:numPr>
        <w:ind w:left="0" w:firstLine="0"/>
        <w:rPr>
          <w:noProof/>
        </w:rPr>
      </w:pPr>
      <w:bookmarkStart w:id="2" w:name="_Toc22663986"/>
      <w:r>
        <w:rPr>
          <w:noProof/>
        </w:rPr>
        <w:lastRenderedPageBreak/>
        <w:t>m</w:t>
      </w:r>
      <w:bookmarkEnd w:id="2"/>
      <w:r>
        <w:rPr>
          <w:noProof/>
        </w:rPr>
        <w:t>odification d’une tournée</w:t>
      </w:r>
    </w:p>
    <w:sdt>
      <w:sdtPr>
        <w:rPr>
          <w:noProof/>
        </w:rPr>
        <w:id w:val="-1291896682"/>
        <w:placeholder>
          <w:docPart w:val="498F37CD691743C5AF2254B41DF428AE"/>
        </w:placeholder>
        <w:temporary/>
        <w:showingPlcHdr/>
        <w15:appearance w15:val="hidden"/>
      </w:sdtPr>
      <w:sdtContent>
        <w:p w14:paraId="674C36AC" w14:textId="77777777" w:rsidR="00D27AF8" w:rsidRPr="005D6842" w:rsidRDefault="00D27AF8" w:rsidP="00D27AF8">
          <w:pPr>
            <w:rPr>
              <w:noProof/>
            </w:rPr>
          </w:pPr>
          <w:r w:rsidRPr="005D6842">
            <w:rPr>
              <w:noProof/>
              <w:lang w:bidi="fr-FR"/>
            </w:rPr>
            <w:t>Cette section aborde les opportunités professionnelles et doit répondre à la question : quel (s) problème (s) la société essaie-t-elle de résoudre ? Utilisez un exemple de cas pour décrire le problème auquel des clients sont confrontés et la façon dont ils le résolvent aujourd’hui. Si le service de l’entreprise comble une lacune que le marché n’a pas encore identifiée en tant que problème (par exemple, une nouvelle application mobile ou une nouvelle ligne de vêtements), expliquez également en quoi la solution permet de réduire le stress, de réaliser des économies ou de rasséréner le client.</w:t>
          </w:r>
        </w:p>
        <w:p w14:paraId="71DA45BD" w14:textId="77777777" w:rsidR="00D27AF8" w:rsidRPr="005D6842" w:rsidRDefault="00D27AF8" w:rsidP="00D27AF8">
          <w:pPr>
            <w:rPr>
              <w:noProof/>
            </w:rPr>
          </w:pPr>
          <w:r w:rsidRPr="005D6842">
            <w:rPr>
              <w:noProof/>
              <w:lang w:bidi="fr-FR"/>
            </w:rPr>
            <w:t>Après avoir esquissé l’opportunité, décrivez le service en détail, pourquoi l’entreprise le propose, comment il résout le problème évoqué et les avantages que les clients en tireront.</w:t>
          </w:r>
        </w:p>
        <w:p w14:paraId="5DB25B05" w14:textId="77777777" w:rsidR="00D27AF8" w:rsidRPr="005D6842" w:rsidRDefault="00D27AF8" w:rsidP="00D27AF8">
          <w:pPr>
            <w:rPr>
              <w:noProof/>
            </w:rPr>
          </w:pPr>
          <w:r w:rsidRPr="005D6842">
            <w:rPr>
              <w:noProof/>
              <w:lang w:bidi="fr-FR"/>
            </w:rPr>
            <w:t>Cette section décrit également de façon plus détaillée la façon dont le service sera presté ainsi que le mode de tarification (par exemple, forfaitaire ou à l’heure). Décrivez comment l’entreprise envisage de se différencier de la concurrence. Quel est le marché cible et comment le client peut-il tirer parti de votre offre unique ?</w:t>
          </w:r>
        </w:p>
        <w:p w14:paraId="1E5AB64B" w14:textId="77777777" w:rsidR="00D27AF8" w:rsidRPr="005D6842" w:rsidRDefault="00D27AF8" w:rsidP="00D27AF8">
          <w:pPr>
            <w:rPr>
              <w:noProof/>
            </w:rPr>
          </w:pPr>
          <w:r w:rsidRPr="005D6842">
            <w:rPr>
              <w:noProof/>
              <w:lang w:bidi="fr-FR"/>
            </w:rPr>
            <w:t>Selon le type d’entreprise, les sections suivantes peuvent être nécessaires ou non. N’incluez que les sections pertinentes et supprimez tout le reste.</w:t>
          </w:r>
        </w:p>
      </w:sdtContent>
    </w:sdt>
    <w:p w14:paraId="19102F2B" w14:textId="77777777" w:rsidR="00D27AF8" w:rsidRPr="005D6842" w:rsidRDefault="00906FCD" w:rsidP="00D27AF8">
      <w:pPr>
        <w:pStyle w:val="Listepuces"/>
        <w:rPr>
          <w:noProof/>
        </w:rPr>
      </w:pPr>
      <w:sdt>
        <w:sdtPr>
          <w:rPr>
            <w:rStyle w:val="Gras"/>
            <w:noProof/>
          </w:rPr>
          <w:id w:val="-960498426"/>
          <w:placeholder>
            <w:docPart w:val="86CE49E7EC9D4D0F80030528F39C11C6"/>
          </w:placeholder>
          <w:temporary/>
          <w:showingPlcHdr/>
          <w15:appearance w15:val="hidden"/>
        </w:sdtPr>
        <w:sdtContent>
          <w:r w:rsidR="00D27AF8" w:rsidRPr="005D6842">
            <w:rPr>
              <w:rStyle w:val="Gras"/>
              <w:noProof/>
              <w:lang w:bidi="fr-FR"/>
            </w:rPr>
            <w:t>Opportunité :</w:t>
          </w:r>
        </w:sdtContent>
      </w:sdt>
      <w:r w:rsidR="00D27AF8" w:rsidRPr="005D6842">
        <w:rPr>
          <w:rStyle w:val="Gras"/>
          <w:noProof/>
          <w:lang w:bidi="fr-FR"/>
        </w:rPr>
        <w:t xml:space="preserve"> </w:t>
      </w:r>
      <w:sdt>
        <w:sdtPr>
          <w:rPr>
            <w:noProof/>
          </w:rPr>
          <w:id w:val="-219983650"/>
          <w:placeholder>
            <w:docPart w:val="BAB1DF3CEBD7475583E41596B6AE32DA"/>
          </w:placeholder>
          <w:temporary/>
          <w:showingPlcHdr/>
          <w15:appearance w15:val="hidden"/>
        </w:sdtPr>
        <w:sdtContent>
          <w:r w:rsidR="00D27AF8" w:rsidRPr="005D6842">
            <w:rPr>
              <w:noProof/>
              <w:lang w:bidi="fr-FR"/>
            </w:rPr>
            <w:t>Décrivez le marché actuel du service proposé par l’entreprise. D’un point de vue général, quel est le marché et qui sont les acteurs ? Les clients sont-ils des professionnels ou des consommateurs ? Quelle est la zone géographique concernée ? Etc. Vous fournirez de plus amples détails sur le marché fournis dans la section suivante du projet. Décrivez ensuite l’état actuel des services disponibles et la manière dont l’entreprise compte s’y prendre proposer mieux. Évoquez également les services supplémentaires que l’entreprise envisage de proposer à l’avenir.</w:t>
          </w:r>
        </w:sdtContent>
      </w:sdt>
    </w:p>
    <w:p w14:paraId="1CEE48E2" w14:textId="77777777" w:rsidR="00D27AF8" w:rsidRPr="005D6842" w:rsidRDefault="00906FCD" w:rsidP="00D27AF8">
      <w:pPr>
        <w:pStyle w:val="Listepuces"/>
        <w:rPr>
          <w:noProof/>
        </w:rPr>
      </w:pPr>
      <w:sdt>
        <w:sdtPr>
          <w:rPr>
            <w:rStyle w:val="Gras"/>
            <w:noProof/>
          </w:rPr>
          <w:id w:val="2032450814"/>
          <w:placeholder>
            <w:docPart w:val="B795E37DB9834354BB535EAEBE00C635"/>
          </w:placeholder>
          <w:temporary/>
          <w:showingPlcHdr/>
          <w15:appearance w15:val="hidden"/>
        </w:sdtPr>
        <w:sdtContent>
          <w:r w:rsidR="00D27AF8" w:rsidRPr="005D6842">
            <w:rPr>
              <w:rStyle w:val="Gras"/>
              <w:noProof/>
              <w:lang w:bidi="fr-FR"/>
            </w:rPr>
            <w:t>Présentation du produit :</w:t>
          </w:r>
        </w:sdtContent>
      </w:sdt>
      <w:r w:rsidR="00D27AF8" w:rsidRPr="005D6842">
        <w:rPr>
          <w:rStyle w:val="Gras"/>
          <w:noProof/>
          <w:lang w:bidi="fr-FR"/>
        </w:rPr>
        <w:t xml:space="preserve"> </w:t>
      </w:r>
      <w:sdt>
        <w:sdtPr>
          <w:rPr>
            <w:noProof/>
          </w:rPr>
          <w:id w:val="-1520392489"/>
          <w:placeholder>
            <w:docPart w:val="A5823EDB4E8543F1B9AF93FC2B30961E"/>
          </w:placeholder>
          <w:temporary/>
          <w:showingPlcHdr/>
          <w15:appearance w15:val="hidden"/>
        </w:sdtPr>
        <w:sdtEndPr>
          <w:rPr>
            <w:rStyle w:val="Gras"/>
            <w:b/>
            <w:bCs/>
          </w:rPr>
        </w:sdtEndPr>
        <w:sdtContent>
          <w:bookmarkStart w:id="3" w:name="_Hlk786744"/>
          <w:r w:rsidR="00E53724" w:rsidRPr="005D6842">
            <w:rPr>
              <w:noProof/>
              <w:lang w:bidi="fr-FR"/>
            </w:rPr>
            <w:t>Décrivez les offres de service de l’entreprise de façon aussi détaillée que possible. Si l’inclusion d’images peut s’avérer utile, c’est le bon endroit pour les insérer.</w:t>
          </w:r>
          <w:bookmarkEnd w:id="3"/>
        </w:sdtContent>
      </w:sdt>
    </w:p>
    <w:p w14:paraId="7C6ECBC8" w14:textId="77777777" w:rsidR="00D27AF8" w:rsidRPr="005D6842" w:rsidRDefault="00906FCD" w:rsidP="00D27AF8">
      <w:pPr>
        <w:pStyle w:val="Listepuces"/>
        <w:rPr>
          <w:noProof/>
        </w:rPr>
      </w:pPr>
      <w:sdt>
        <w:sdtPr>
          <w:rPr>
            <w:rStyle w:val="Gras"/>
            <w:noProof/>
          </w:rPr>
          <w:id w:val="-1328973182"/>
          <w:placeholder>
            <w:docPart w:val="3C676BCBD01445E996E7669DDB2AFA23"/>
          </w:placeholder>
          <w:temporary/>
          <w:showingPlcHdr/>
          <w15:appearance w15:val="hidden"/>
        </w:sdtPr>
        <w:sdtContent>
          <w:r w:rsidR="00DE65A2" w:rsidRPr="005D6842">
            <w:rPr>
              <w:rStyle w:val="Gras"/>
              <w:noProof/>
              <w:lang w:bidi="fr-FR"/>
            </w:rPr>
            <w:t>Participants clés :</w:t>
          </w:r>
        </w:sdtContent>
      </w:sdt>
      <w:r w:rsidR="00DE65A2" w:rsidRPr="005D6842">
        <w:rPr>
          <w:noProof/>
          <w:lang w:bidi="fr-FR"/>
        </w:rPr>
        <w:t xml:space="preserve"> </w:t>
      </w:r>
      <w:sdt>
        <w:sdtPr>
          <w:rPr>
            <w:noProof/>
          </w:rPr>
          <w:id w:val="244537759"/>
          <w:placeholder>
            <w:docPart w:val="AFE188E14BE64ACB996A60BC74A4B05E"/>
          </w:placeholder>
          <w:temporary/>
          <w:showingPlcHdr/>
          <w15:appearance w15:val="hidden"/>
        </w:sdtPr>
        <w:sdtContent>
          <w:r w:rsidR="00D27AF8" w:rsidRPr="005D6842">
            <w:rPr>
              <w:noProof/>
              <w:lang w:bidi="fr-FR"/>
            </w:rPr>
            <w:t>Identifiez les collaborateurs stratégiques de l’entreprise, tels que les fournisseurs, distributeurs, partenaires de recommandation ou autres intervenants critiques. Pour certaines entreprises fabriquant des produits sur mesure, toute rupture d’approvisionnement peut avoir une incidence sur leur activité. Il se peut que le service que vous proposez repose sur des acteurs clés. Il est donc important de les identifier.</w:t>
          </w:r>
        </w:sdtContent>
      </w:sdt>
    </w:p>
    <w:p w14:paraId="418CB503" w14:textId="77777777" w:rsidR="00D27AF8" w:rsidRPr="005D6842" w:rsidRDefault="00906FCD" w:rsidP="00D27AF8">
      <w:pPr>
        <w:pStyle w:val="Listepuces"/>
        <w:rPr>
          <w:noProof/>
        </w:rPr>
      </w:pPr>
      <w:sdt>
        <w:sdtPr>
          <w:rPr>
            <w:rStyle w:val="Gras"/>
            <w:noProof/>
          </w:rPr>
          <w:id w:val="-54866750"/>
          <w:placeholder>
            <w:docPart w:val="B1908850954145C6A0F07F2B88541087"/>
          </w:placeholder>
          <w:temporary/>
          <w:showingPlcHdr/>
          <w15:appearance w15:val="hidden"/>
        </w:sdtPr>
        <w:sdtContent>
          <w:r w:rsidR="00E53724" w:rsidRPr="005D6842">
            <w:rPr>
              <w:rStyle w:val="Gras"/>
              <w:noProof/>
              <w:lang w:bidi="fr-FR"/>
            </w:rPr>
            <w:t>Tarification :</w:t>
          </w:r>
        </w:sdtContent>
      </w:sdt>
      <w:r w:rsidR="00D27AF8" w:rsidRPr="005D6842">
        <w:rPr>
          <w:rStyle w:val="Gras"/>
          <w:noProof/>
          <w:lang w:bidi="fr-FR"/>
        </w:rPr>
        <w:t xml:space="preserve"> </w:t>
      </w:r>
      <w:sdt>
        <w:sdtPr>
          <w:rPr>
            <w:noProof/>
          </w:rPr>
          <w:id w:val="-1843236117"/>
          <w:placeholder>
            <w:docPart w:val="F987D8BCD4C249518D05F13F446B1FF4"/>
          </w:placeholder>
          <w:temporary/>
          <w:showingPlcHdr/>
          <w15:appearance w15:val="hidden"/>
        </w:sdtPr>
        <w:sdtEndPr>
          <w:rPr>
            <w:rStyle w:val="Gras"/>
            <w:b/>
            <w:bCs/>
          </w:rPr>
        </w:sdtEndPr>
        <w:sdtContent>
          <w:bookmarkStart w:id="4" w:name="_Hlk786768"/>
          <w:r w:rsidR="00E53724" w:rsidRPr="005D6842">
            <w:rPr>
              <w:noProof/>
              <w:lang w:bidi="fr-FR"/>
            </w:rPr>
            <w:t>Indique les tarifs du service, les projets avec marge brute et les chemins de mise à niveau. Décrivez pourquoi les tarifs pratiqués par l’entreprise seront attractifs pour le marché cible. Dotez-vous d’un indicateur sur les prix des concurrents et expliquez en quoi le service de l’entreprise est unique pour justifier sa structure tarifaire.</w:t>
          </w:r>
          <w:bookmarkEnd w:id="4"/>
        </w:sdtContent>
      </w:sdt>
    </w:p>
    <w:sdt>
      <w:sdtPr>
        <w:rPr>
          <w:noProof/>
        </w:rPr>
        <w:id w:val="-2033412308"/>
        <w:placeholder>
          <w:docPart w:val="B55B9784327C428A9800A1301F28D2F6"/>
        </w:placeholder>
        <w:temporary/>
        <w:showingPlcHdr/>
        <w15:appearance w15:val="hidden"/>
      </w:sdtPr>
      <w:sdtContent>
        <w:p w14:paraId="4E090995" w14:textId="77777777" w:rsidR="00D27AF8" w:rsidRPr="005D6842" w:rsidRDefault="00D27AF8" w:rsidP="00D27AF8">
          <w:pPr>
            <w:pStyle w:val="Listepuces2"/>
            <w:rPr>
              <w:noProof/>
            </w:rPr>
          </w:pPr>
          <w:r w:rsidRPr="005D6842">
            <w:rPr>
              <w:noProof/>
              <w:lang w:bidi="fr-FR"/>
            </w:rPr>
            <w:t>Notez la différence entre heures de travail et heures facturables. Les heures de travail ne sont pas toutes facturables. Si l’entreprise compte des employés dont les niveaux de compétences diffèrent (par exemple, un cabinet d’avocats regroupe des associés, des assistants juridiques, des avocats, des partenaires, et autres), indiquez les différents taux de facturation.</w:t>
          </w:r>
        </w:p>
      </w:sdtContent>
    </w:sdt>
    <w:sdt>
      <w:sdtPr>
        <w:rPr>
          <w:noProof/>
        </w:rPr>
        <w:id w:val="-750426366"/>
        <w:placeholder>
          <w:docPart w:val="E2C23FF48358400F83E4F564A0628F2C"/>
        </w:placeholder>
        <w:temporary/>
        <w:showingPlcHdr/>
        <w15:appearance w15:val="hidden"/>
      </w:sdtPr>
      <w:sdtContent>
        <w:p w14:paraId="4BC17CA2" w14:textId="77777777" w:rsidR="00D27AF8" w:rsidRPr="005D6842" w:rsidRDefault="00D27AF8" w:rsidP="00D27AF8">
          <w:pPr>
            <w:pStyle w:val="Listepuces2"/>
            <w:rPr>
              <w:noProof/>
            </w:rPr>
          </w:pPr>
          <w:r w:rsidRPr="005D6842">
            <w:rPr>
              <w:noProof/>
              <w:lang w:bidi="fr-FR"/>
            </w:rPr>
            <w:t>Communiquez clairement les taux aux clients. S’il existe des frais supplémentaires susceptibles d’être reportés ceux-ci, fixez-les à l’avance.</w:t>
          </w:r>
        </w:p>
      </w:sdtContent>
    </w:sdt>
    <w:p w14:paraId="58D73515" w14:textId="1A27D0D9" w:rsidR="00D27AF8" w:rsidRPr="005D6842" w:rsidRDefault="00D306CE" w:rsidP="00E53724">
      <w:pPr>
        <w:pStyle w:val="Titre1"/>
        <w:numPr>
          <w:ilvl w:val="0"/>
          <w:numId w:val="18"/>
        </w:numPr>
        <w:ind w:left="0" w:firstLine="0"/>
        <w:rPr>
          <w:noProof/>
        </w:rPr>
      </w:pPr>
      <w:bookmarkStart w:id="5" w:name="_Toc22663987"/>
      <w:r>
        <w:rPr>
          <w:noProof/>
        </w:rPr>
        <w:lastRenderedPageBreak/>
        <w:t>s</w:t>
      </w:r>
      <w:bookmarkEnd w:id="5"/>
      <w:r>
        <w:rPr>
          <w:noProof/>
        </w:rPr>
        <w:t>uppression d’une tournée</w:t>
      </w:r>
    </w:p>
    <w:sdt>
      <w:sdtPr>
        <w:rPr>
          <w:noProof/>
        </w:rPr>
        <w:id w:val="1464543926"/>
        <w:placeholder>
          <w:docPart w:val="73B99DB0FF044E2FA536C6120911E296"/>
        </w:placeholder>
        <w:temporary/>
        <w:showingPlcHdr/>
        <w15:appearance w15:val="hidden"/>
      </w:sdtPr>
      <w:sdtContent>
        <w:p w14:paraId="531C457D" w14:textId="77777777" w:rsidR="00E53724" w:rsidRPr="005D6842" w:rsidRDefault="00E53724" w:rsidP="00E53724">
          <w:pPr>
            <w:rPr>
              <w:noProof/>
            </w:rPr>
          </w:pPr>
          <w:r w:rsidRPr="005D6842">
            <w:rPr>
              <w:noProof/>
              <w:lang w:bidi="fr-FR"/>
            </w:rPr>
            <w:t xml:space="preserve">L’analyse de marché permet au lecteur de mesurer dans quelle mesure l’entreprise connaît et comprend son marché, et si celui-ci est suffisamment vaste pour lui permettre d’atteindre ses objectifs. Cette section fournit une vue d’ensemble du secteur au sein duquel l’entreprise évoluera. Dans la mesure où cette section est réduite au client idéal en fonction de la stratégie de l’entreprise, le projet définit le marché cible. Une description détaillée du marché cible et de sa taille aidera le lecteur à en comprendre la valeur (nombre de clients potentiels multiplié par le chiffre d’affaires moyen généré par le produit ou service). </w:t>
          </w:r>
        </w:p>
        <w:p w14:paraId="7EA2A499" w14:textId="77777777" w:rsidR="00E53724" w:rsidRPr="005D6842" w:rsidRDefault="00E53724" w:rsidP="00E53724">
          <w:pPr>
            <w:rPr>
              <w:noProof/>
            </w:rPr>
          </w:pPr>
          <w:r w:rsidRPr="005D6842">
            <w:rPr>
              <w:noProof/>
              <w:lang w:bidi="fr-FR"/>
            </w:rPr>
            <w:t xml:space="preserve">Pour la définition du marché cible, le projet doit identifier des éléments clés tels que l’emplacement géographique, la démographie, les caractéristiques des acheteurs, les besoins existants du marché et la manière dont ceux-ci sont actuellement satisfaits. S’il existe des concurrents directs, expliquez comment le service de l’entreprise peut être comparé à ceux-ci en lien avec la résolution des problèmes rencontrés par les consommateurs. </w:t>
          </w:r>
        </w:p>
        <w:p w14:paraId="409179C4" w14:textId="77777777" w:rsidR="00E53724" w:rsidRPr="005D6842" w:rsidRDefault="00E53724" w:rsidP="00E53724">
          <w:pPr>
            <w:rPr>
              <w:noProof/>
            </w:rPr>
          </w:pPr>
          <w:r w:rsidRPr="005D6842">
            <w:rPr>
              <w:noProof/>
              <w:lang w:bidi="fr-FR"/>
            </w:rPr>
            <w:t>Le cas échéant, cette section peut également inclure une analyse des forces, faiblesses, opportunités et menaces (</w:t>
          </w:r>
          <w:r w:rsidR="005D6842" w:rsidRPr="005D6842">
            <w:rPr>
              <w:noProof/>
              <w:lang w:bidi="fr-FR"/>
            </w:rPr>
            <w:t>FFOM</w:t>
          </w:r>
          <w:r w:rsidRPr="005D6842">
            <w:rPr>
              <w:noProof/>
              <w:lang w:bidi="fr-FR"/>
            </w:rPr>
            <w:t xml:space="preserve">, Strengths, Weaknesses, Opportunities, and Threats) afin de mieux évaluer la position de l’entreprise par rapport à la concurrence. </w:t>
          </w:r>
        </w:p>
        <w:p w14:paraId="27F93B88" w14:textId="77777777" w:rsidR="00D27AF8" w:rsidRPr="005D6842" w:rsidRDefault="00E53724" w:rsidP="00E53724">
          <w:pPr>
            <w:rPr>
              <w:noProof/>
            </w:rPr>
          </w:pPr>
          <w:r w:rsidRPr="005D6842">
            <w:rPr>
              <w:noProof/>
              <w:lang w:bidi="fr-FR"/>
            </w:rPr>
            <w:t>Selon le type d’entreprise, les sections suivantes peuvent être nécessaires ou non. N’incluez que ce qui est nécessaire et supprimez tout le reste.</w:t>
          </w:r>
        </w:p>
      </w:sdtContent>
    </w:sdt>
    <w:p w14:paraId="7FEAB21D" w14:textId="53069194" w:rsidR="00B37B3B" w:rsidRPr="005D6842" w:rsidRDefault="00906FCD" w:rsidP="00D306CE">
      <w:pPr>
        <w:pStyle w:val="Listepuces"/>
        <w:rPr>
          <w:noProof/>
        </w:rPr>
        <w:sectPr w:rsidR="00B37B3B" w:rsidRPr="005D6842" w:rsidSect="001F5E9D">
          <w:headerReference w:type="default" r:id="rId15"/>
          <w:footerReference w:type="default" r:id="rId16"/>
          <w:pgSz w:w="11906" w:h="16838" w:code="9"/>
          <w:pgMar w:top="2160" w:right="1080" w:bottom="720" w:left="1080" w:header="648" w:footer="432" w:gutter="0"/>
          <w:cols w:space="708"/>
          <w:docGrid w:linePitch="360"/>
        </w:sectPr>
      </w:pPr>
      <w:sdt>
        <w:sdtPr>
          <w:rPr>
            <w:rStyle w:val="Gras"/>
            <w:noProof/>
          </w:rPr>
          <w:id w:val="503940699"/>
          <w:placeholder>
            <w:docPart w:val="42E46BCF754F4F1F9344D58726F20673"/>
          </w:placeholder>
          <w:temporary/>
          <w:showingPlcHdr/>
          <w15:appearance w15:val="hidden"/>
        </w:sdtPr>
        <w:sdtContent>
          <w:r w:rsidR="003E78A7" w:rsidRPr="005D6842">
            <w:rPr>
              <w:rStyle w:val="Gras"/>
              <w:noProof/>
              <w:lang w:bidi="fr-FR"/>
            </w:rPr>
            <w:t>Type de secteur :</w:t>
          </w:r>
        </w:sdtContent>
      </w:sdt>
      <w:r w:rsidR="00E53724" w:rsidRPr="005D6842">
        <w:rPr>
          <w:noProof/>
          <w:lang w:bidi="fr-FR"/>
        </w:rPr>
        <w:t xml:space="preserve"> </w:t>
      </w:r>
      <w:sdt>
        <w:sdtPr>
          <w:rPr>
            <w:noProof/>
          </w:rPr>
          <w:id w:val="1796175537"/>
          <w:placeholder>
            <w:docPart w:val="6746715A92794F23AD975396AC441C0F"/>
          </w:placeholder>
          <w:temporary/>
          <w:showingPlcHdr/>
          <w15:appearance w15:val="hidden"/>
        </w:sdtPr>
        <w:sdtContent>
          <w:r w:rsidR="003E78A7" w:rsidRPr="005D6842">
            <w:rPr>
              <w:noProof/>
              <w:lang w:bidi="fr-FR"/>
            </w:rPr>
            <w:t>Commencez par des descriptions assez générales de l’opportunité de marché. Par exemple, s’il s’agit d’une agence de voyage, le type de secteur est celui des services. Sur ce marché particulier, les recettes globales devraient dépasser 183 milliards d’USD, mais le marché de l’agence locale sera sensiblement plus petit. Identifiez la clientèle potentielle dans la zone géographique de l’entreprise, qui pourrait figurer dans le groupe démographique cible. Cette section doit également identifie les réglementations sectorielles et évaluer les tendances du marché en matière de croissance et de stabilité.</w:t>
          </w:r>
        </w:sdtContent>
      </w:sdt>
    </w:p>
    <w:p w14:paraId="102E2AC1" w14:textId="22E67FCC" w:rsidR="00BD0C60" w:rsidRPr="005D6842" w:rsidRDefault="00BD0C60" w:rsidP="00D306CE">
      <w:pPr>
        <w:pStyle w:val="Listepuces"/>
        <w:numPr>
          <w:ilvl w:val="0"/>
          <w:numId w:val="0"/>
        </w:numPr>
        <w:rPr>
          <w:noProof/>
        </w:rPr>
      </w:pPr>
    </w:p>
    <w:sectPr w:rsidR="00BD0C60" w:rsidRPr="005D6842" w:rsidSect="007979C9">
      <w:footerReference w:type="default" r:id="rId17"/>
      <w:footerReference w:type="first" r:id="rId18"/>
      <w:pgSz w:w="11906" w:h="16838" w:code="9"/>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F68F8C" w14:textId="77777777" w:rsidR="00672906" w:rsidRDefault="00672906" w:rsidP="005A20E2">
      <w:pPr>
        <w:spacing w:after="0"/>
      </w:pPr>
      <w:r>
        <w:separator/>
      </w:r>
    </w:p>
    <w:p w14:paraId="0AEDBD70" w14:textId="77777777" w:rsidR="00672906" w:rsidRDefault="00672906"/>
    <w:p w14:paraId="5D89216A" w14:textId="77777777" w:rsidR="00672906" w:rsidRDefault="00672906" w:rsidP="009B4773"/>
    <w:p w14:paraId="70D3D465" w14:textId="77777777" w:rsidR="00672906" w:rsidRDefault="00672906" w:rsidP="00513832"/>
  </w:endnote>
  <w:endnote w:type="continuationSeparator" w:id="0">
    <w:p w14:paraId="439A1B5B" w14:textId="77777777" w:rsidR="00672906" w:rsidRDefault="00672906" w:rsidP="005A20E2">
      <w:pPr>
        <w:spacing w:after="0"/>
      </w:pPr>
      <w:r>
        <w:continuationSeparator/>
      </w:r>
    </w:p>
    <w:p w14:paraId="0A185B69" w14:textId="77777777" w:rsidR="00672906" w:rsidRDefault="00672906"/>
    <w:p w14:paraId="63778D74" w14:textId="77777777" w:rsidR="00672906" w:rsidRDefault="00672906" w:rsidP="009B4773"/>
    <w:p w14:paraId="7C7A91D3" w14:textId="77777777" w:rsidR="00672906" w:rsidRDefault="00672906"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charset w:val="00"/>
    <w:family w:val="swiss"/>
    <w:pitch w:val="variable"/>
    <w:sig w:usb0="00000003" w:usb1="00000000" w:usb2="00000000" w:usb3="00000000" w:csb0="00000003" w:csb1="00000000"/>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11E5D087" w14:textId="77777777" w:rsidR="00906FCD" w:rsidRDefault="00906FCD" w:rsidP="00F8411A">
            <w:pPr>
              <w:pStyle w:val="Pieddepage"/>
            </w:pPr>
            <w:r w:rsidRPr="002135FB">
              <w:rPr>
                <w:lang w:bidi="fr-FR"/>
              </w:rPr>
              <w:fldChar w:fldCharType="begin"/>
            </w:r>
            <w:r w:rsidRPr="002135FB">
              <w:rPr>
                <w:lang w:bidi="fr-FR"/>
              </w:rPr>
              <w:instrText xml:space="preserve"> PAGE   \* MERGEFORMAT </w:instrText>
            </w:r>
            <w:r w:rsidRPr="002135FB">
              <w:rPr>
                <w:lang w:bidi="fr-FR"/>
              </w:rPr>
              <w:fldChar w:fldCharType="separate"/>
            </w:r>
            <w:r>
              <w:rPr>
                <w:lang w:bidi="fr-FR"/>
              </w:rPr>
              <w:t>1</w:t>
            </w:r>
            <w:r w:rsidRPr="002135FB">
              <w:rPr>
                <w:noProof/>
                <w:lang w:bidi="fr-FR"/>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id w:val="-34579032"/>
      <w:docPartObj>
        <w:docPartGallery w:val="Page Numbers (Bottom of Page)"/>
        <w:docPartUnique/>
      </w:docPartObj>
    </w:sdtPr>
    <w:sdtContent>
      <w:sdt>
        <w:sdtPr>
          <w:rPr>
            <w:noProof/>
          </w:rPr>
          <w:id w:val="1011107972"/>
          <w:docPartObj>
            <w:docPartGallery w:val="Page Numbers (Bottom of Page)"/>
            <w:docPartUnique/>
          </w:docPartObj>
        </w:sdtPr>
        <w:sdtContent>
          <w:p w14:paraId="451A5B92" w14:textId="77777777" w:rsidR="00906FCD" w:rsidRDefault="00906FCD" w:rsidP="00D94688">
            <w:pPr>
              <w:pStyle w:val="Pieddepage"/>
              <w:jc w:val="right"/>
              <w:rPr>
                <w:noProof/>
              </w:rPr>
            </w:pPr>
            <w:r w:rsidRPr="002135FB">
              <w:rPr>
                <w:noProof/>
                <w:lang w:bidi="fr-FR"/>
              </w:rPr>
              <w:fldChar w:fldCharType="begin"/>
            </w:r>
            <w:r w:rsidRPr="002135FB">
              <w:rPr>
                <w:noProof/>
                <w:lang w:bidi="fr-FR"/>
              </w:rPr>
              <w:instrText xml:space="preserve"> PAGE   \* MERGEFORMAT </w:instrText>
            </w:r>
            <w:r w:rsidRPr="002135FB">
              <w:rPr>
                <w:noProof/>
                <w:lang w:bidi="fr-FR"/>
              </w:rPr>
              <w:fldChar w:fldCharType="separate"/>
            </w:r>
            <w:r>
              <w:rPr>
                <w:noProof/>
                <w:lang w:bidi="fr-FR"/>
              </w:rPr>
              <w:t>1</w:t>
            </w:r>
            <w:r w:rsidRPr="002135FB">
              <w:rPr>
                <w:noProof/>
                <w:lang w:bidi="fr-FR"/>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8FA5E6" w14:textId="77777777" w:rsidR="00906FCD" w:rsidRPr="00E404DF" w:rsidRDefault="00906FCD" w:rsidP="00807B66">
    <w:pPr>
      <w:pStyle w:val="Pieddepage"/>
      <w:jc w:val="right"/>
    </w:pPr>
    <w:r w:rsidRPr="00F8411A">
      <w:rPr>
        <w:lang w:bidi="fr-FR"/>
      </w:rPr>
      <w:tab/>
    </w:r>
    <w:r w:rsidRPr="00F8411A">
      <w:rPr>
        <w:lang w:bidi="fr-FR"/>
      </w:rPr>
      <w:fldChar w:fldCharType="begin"/>
    </w:r>
    <w:r w:rsidRPr="00F8411A">
      <w:rPr>
        <w:lang w:bidi="fr-FR"/>
      </w:rPr>
      <w:instrText xml:space="preserve"> PAGE   \* MERGEFORMAT </w:instrText>
    </w:r>
    <w:r w:rsidRPr="00F8411A">
      <w:rPr>
        <w:lang w:bidi="fr-FR"/>
      </w:rPr>
      <w:fldChar w:fldCharType="separate"/>
    </w:r>
    <w:r>
      <w:rPr>
        <w:lang w:bidi="fr-FR"/>
      </w:rPr>
      <w:t>3</w:t>
    </w:r>
    <w:r w:rsidRPr="00F8411A">
      <w:rPr>
        <w:lang w:bidi="fr-F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70C94" w14:textId="77777777" w:rsidR="00906FCD" w:rsidRPr="00F8411A" w:rsidRDefault="00906FCD" w:rsidP="00F8411A">
    <w:pPr>
      <w:pStyle w:val="Pieddepage"/>
    </w:pPr>
    <w:r w:rsidRPr="00F8411A">
      <w:rPr>
        <w:lang w:bidi="fr-FR"/>
      </w:rPr>
      <w:tab/>
    </w:r>
    <w:r w:rsidRPr="00F8411A">
      <w:rPr>
        <w:lang w:bidi="fr-FR"/>
      </w:rPr>
      <w:fldChar w:fldCharType="begin"/>
    </w:r>
    <w:r w:rsidRPr="00F8411A">
      <w:rPr>
        <w:lang w:bidi="fr-FR"/>
      </w:rPr>
      <w:instrText xml:space="preserve"> PAGE   \* MERGEFORMAT </w:instrText>
    </w:r>
    <w:r w:rsidRPr="00F8411A">
      <w:rPr>
        <w:lang w:bidi="fr-FR"/>
      </w:rPr>
      <w:fldChar w:fldCharType="separate"/>
    </w:r>
    <w:r w:rsidRPr="00F8411A">
      <w:rPr>
        <w:lang w:bidi="fr-FR"/>
      </w:rPr>
      <w:t>1</w:t>
    </w:r>
    <w:r w:rsidRPr="00F8411A">
      <w:rPr>
        <w:lang w:bidi="fr-F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028A052B" w14:textId="77777777" w:rsidR="00906FCD" w:rsidRDefault="00906FCD" w:rsidP="00F8411A">
            <w:pPr>
              <w:pStyle w:val="Pieddepage"/>
            </w:pPr>
            <w:r w:rsidRPr="002135FB">
              <w:rPr>
                <w:lang w:bidi="fr-FR"/>
              </w:rPr>
              <w:t xml:space="preserve">24 janvier, 20XX                                                                                                                                                  </w:t>
            </w:r>
            <w:r w:rsidRPr="002135FB">
              <w:rPr>
                <w:lang w:bidi="fr-FR"/>
              </w:rPr>
              <w:fldChar w:fldCharType="begin"/>
            </w:r>
            <w:r w:rsidRPr="002135FB">
              <w:rPr>
                <w:lang w:bidi="fr-FR"/>
              </w:rPr>
              <w:instrText xml:space="preserve"> PAGE   \* MERGEFORMAT </w:instrText>
            </w:r>
            <w:r w:rsidRPr="002135FB">
              <w:rPr>
                <w:lang w:bidi="fr-FR"/>
              </w:rPr>
              <w:fldChar w:fldCharType="separate"/>
            </w:r>
            <w:r>
              <w:rPr>
                <w:lang w:bidi="fr-FR"/>
              </w:rPr>
              <w:t>1</w:t>
            </w:r>
            <w:r w:rsidRPr="002135FB">
              <w:rPr>
                <w:noProof/>
                <w:lang w:bidi="fr-FR"/>
              </w:rPr>
              <w:fldChar w:fldCharType="end"/>
            </w:r>
          </w:p>
        </w:sdtContent>
      </w:sdt>
      <w:p w14:paraId="03F4E850" w14:textId="77777777" w:rsidR="00906FCD" w:rsidRDefault="00906FCD" w:rsidP="00F8411A">
        <w:pPr>
          <w:pStyle w:val="Pieddepage"/>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D079B7" w14:textId="77777777" w:rsidR="00672906" w:rsidRDefault="00672906" w:rsidP="005A20E2">
      <w:pPr>
        <w:spacing w:after="0"/>
      </w:pPr>
      <w:r>
        <w:separator/>
      </w:r>
    </w:p>
    <w:p w14:paraId="2ADA65E1" w14:textId="77777777" w:rsidR="00672906" w:rsidRDefault="00672906"/>
    <w:p w14:paraId="17834115" w14:textId="77777777" w:rsidR="00672906" w:rsidRDefault="00672906" w:rsidP="009B4773"/>
    <w:p w14:paraId="21647C07" w14:textId="77777777" w:rsidR="00672906" w:rsidRDefault="00672906" w:rsidP="00513832"/>
  </w:footnote>
  <w:footnote w:type="continuationSeparator" w:id="0">
    <w:p w14:paraId="65C6E46F" w14:textId="77777777" w:rsidR="00672906" w:rsidRDefault="00672906" w:rsidP="005A20E2">
      <w:pPr>
        <w:spacing w:after="0"/>
      </w:pPr>
      <w:r>
        <w:continuationSeparator/>
      </w:r>
    </w:p>
    <w:p w14:paraId="1A366226" w14:textId="77777777" w:rsidR="00672906" w:rsidRDefault="00672906"/>
    <w:p w14:paraId="33600DE4" w14:textId="77777777" w:rsidR="00672906" w:rsidRDefault="00672906" w:rsidP="009B4773"/>
    <w:p w14:paraId="0701C59D" w14:textId="77777777" w:rsidR="00672906" w:rsidRDefault="00672906"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B0CE2" w14:textId="77777777" w:rsidR="00906FCD" w:rsidRDefault="00906FCD" w:rsidP="005A20E2">
    <w:pPr>
      <w:pStyle w:val="En-tte"/>
      <w:tabs>
        <w:tab w:val="right" w:pos="11057"/>
      </w:tabs>
      <w:ind w:left="-1134" w:right="-1085"/>
    </w:pPr>
    <w:r>
      <w:rPr>
        <w:noProof/>
        <w:lang w:bidi="fr-FR"/>
      </w:rPr>
      <w:drawing>
        <wp:anchor distT="0" distB="0" distL="114300" distR="114300" simplePos="0" relativeHeight="251670528" behindDoc="1" locked="0" layoutInCell="1" allowOverlap="1" wp14:anchorId="716D0910" wp14:editId="7F019774">
          <wp:simplePos x="0" y="0"/>
          <wp:positionH relativeFrom="page">
            <wp:align>center</wp:align>
          </wp:positionH>
          <wp:positionV relativeFrom="page">
            <wp:align>center</wp:align>
          </wp:positionV>
          <wp:extent cx="7132320" cy="9427464"/>
          <wp:effectExtent l="0" t="0" r="0" b="2540"/>
          <wp:wrapNone/>
          <wp:docPr id="2" name="Image 2" descr="Femmes avec documents professionnels et ordinateur po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extLst>
                      <a:ext uri="{28A0092B-C50C-407E-A947-70E740481C1C}">
                        <a14:useLocalDpi xmlns:a14="http://schemas.microsoft.com/office/drawing/2010/main" val="0"/>
                      </a:ext>
                    </a:extLst>
                  </a:blip>
                  <a:srcRect l="37008" t="5698" r="27787" b="24543"/>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9ED94" w14:textId="77777777" w:rsidR="00906FCD" w:rsidRDefault="00906FC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D25A14" w14:textId="77777777" w:rsidR="00906FCD" w:rsidRDefault="00906FCD">
    <w:r>
      <w:rPr>
        <w:noProof/>
        <w:lang w:bidi="fr-FR"/>
      </w:rPr>
      <w:drawing>
        <wp:anchor distT="0" distB="0" distL="114300" distR="114300" simplePos="0" relativeHeight="251675648" behindDoc="1" locked="0" layoutInCell="1" allowOverlap="1" wp14:anchorId="7B1C4C07" wp14:editId="079D915F">
          <wp:simplePos x="0" y="0"/>
          <wp:positionH relativeFrom="page">
            <wp:posOffset>347345</wp:posOffset>
          </wp:positionH>
          <wp:positionV relativeFrom="page">
            <wp:align>center</wp:align>
          </wp:positionV>
          <wp:extent cx="3300984" cy="9427464"/>
          <wp:effectExtent l="0" t="0" r="0" b="2540"/>
          <wp:wrapNone/>
          <wp:docPr id="3" name="Image 3" descr="Femmes et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300984"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DE5EB5" w14:textId="77777777" w:rsidR="00906FCD" w:rsidRPr="00EB47F9" w:rsidRDefault="00906FCD" w:rsidP="00EB47F9">
    <w:pPr>
      <w:pStyle w:val="En-tte"/>
      <w:rPr>
        <w:rStyle w:val="TitreCar"/>
        <w:rFonts w:eastAsiaTheme="minorHAnsi" w:cstheme="minorBidi"/>
        <w:b/>
        <w:color w:val="107082" w:themeColor="accent2"/>
        <w:spacing w:val="0"/>
        <w:kern w:val="0"/>
        <w:sz w:val="28"/>
        <w:szCs w:val="24"/>
      </w:rPr>
    </w:pPr>
    <w:r>
      <w:rPr>
        <w:noProof/>
        <w:lang w:bidi="fr-FR"/>
      </w:rPr>
      <mc:AlternateContent>
        <mc:Choice Requires="wps">
          <w:drawing>
            <wp:anchor distT="45720" distB="45720" distL="114300" distR="114300" simplePos="0" relativeHeight="251677696" behindDoc="1" locked="0" layoutInCell="1" allowOverlap="1" wp14:anchorId="42DEA17C" wp14:editId="71E5DFD2">
              <wp:simplePos x="0" y="0"/>
              <wp:positionH relativeFrom="page">
                <wp:posOffset>0</wp:posOffset>
              </wp:positionH>
              <wp:positionV relativeFrom="page">
                <wp:posOffset>0</wp:posOffset>
              </wp:positionV>
              <wp:extent cx="10677525" cy="1005840"/>
              <wp:effectExtent l="0" t="0" r="9525" b="3810"/>
              <wp:wrapNone/>
              <wp:docPr id="1" name="Zone de text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77525" cy="1005840"/>
                      </a:xfrm>
                      <a:prstGeom prst="rect">
                        <a:avLst/>
                      </a:prstGeom>
                      <a:solidFill>
                        <a:srgbClr val="F0CDA1">
                          <a:alpha val="50000"/>
                        </a:srgbClr>
                      </a:solidFill>
                      <a:ln w="9525">
                        <a:noFill/>
                        <a:miter lim="800000"/>
                        <a:headEnd/>
                        <a:tailEnd/>
                      </a:ln>
                    </wps:spPr>
                    <wps:txbx>
                      <w:txbxContent>
                        <w:p w14:paraId="1AC869F6" w14:textId="77777777" w:rsidR="00906FCD" w:rsidRDefault="00906FCD" w:rsidP="00EB47F9"/>
                      </w:txbxContent>
                    </wps:txbx>
                    <wps:bodyPr rot="0" vert="horz" wrap="square" lIns="720000" tIns="288000" rIns="91440" bIns="4572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42DEA17C" id="_x0000_t202" coordsize="21600,21600" o:spt="202" path="m,l,21600r21600,l21600,xe">
              <v:stroke joinstyle="miter"/>
              <v:path gradientshapeok="t" o:connecttype="rect"/>
            </v:shapetype>
            <v:shape id="Zone de texte 2" o:spid="_x0000_s1026" type="#_x0000_t202" style="position:absolute;margin-left:0;margin-top:0;width:840.75pt;height:79.2pt;z-index:-25163878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" fillcolor="#f0cda1" stroked="f">
              <v:fill opacity="32896f"/>
              <v:textbox inset="20mm,8mm">
                <w:txbxContent>
                  <w:p w14:paraId="1AC869F6" w14:textId="77777777" w:rsidR="00906FCD" w:rsidRDefault="00906FCD" w:rsidP="00EB47F9"/>
                </w:txbxContent>
              </v:textbox>
              <w10:wrap anchorx="page" anchory="page"/>
            </v:shape>
          </w:pict>
        </mc:Fallback>
      </mc:AlternateContent>
    </w:r>
    <w:r w:rsidRPr="00EB47F9">
      <w:rPr>
        <w:lang w:bidi="fr-FR"/>
      </w:rPr>
      <w:t xml:space="preserve"> </w:t>
    </w:r>
  </w:p>
  <w:p w14:paraId="45E40D4F" w14:textId="77777777" w:rsidR="00906FCD" w:rsidRPr="00EB47F9" w:rsidRDefault="00906FCD" w:rsidP="00EB47F9">
    <w:pPr>
      <w:pStyle w:val="En-tte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epuces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Pucedugraphique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Pucedugraphique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epuces"/>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Pucedugraphique"/>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Pucedugraphique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8C1828"/>
    <w:multiLevelType w:val="hybridMultilevel"/>
    <w:tmpl w:val="45148FEC"/>
    <w:lvl w:ilvl="0" w:tplc="C9B6E9BC">
      <w:start w:val="1"/>
      <w:numFmt w:val="decimal"/>
      <w:pStyle w:val="Listenumros"/>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101D07"/>
    <w:multiLevelType w:val="hybridMultilevel"/>
    <w:tmpl w:val="79DC4B2A"/>
    <w:lvl w:ilvl="0" w:tplc="124C5DAE">
      <w:start w:val="1"/>
      <w:numFmt w:val="decimal"/>
      <w:lvlText w:val="%1."/>
      <w:lvlJc w:val="left"/>
      <w:pPr>
        <w:ind w:left="1364" w:hanging="720"/>
      </w:pPr>
      <w:rPr>
        <w:rFonts w:asciiTheme="minorHAnsi" w:hAnsiTheme="minorHAnsi"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27"/>
  </w:num>
  <w:num w:numId="2">
    <w:abstractNumId w:val="35"/>
  </w:num>
  <w:num w:numId="3">
    <w:abstractNumId w:val="17"/>
  </w:num>
  <w:num w:numId="4">
    <w:abstractNumId w:val="25"/>
  </w:num>
  <w:num w:numId="5">
    <w:abstractNumId w:val="14"/>
  </w:num>
  <w:num w:numId="6">
    <w:abstractNumId w:val="8"/>
  </w:num>
  <w:num w:numId="7">
    <w:abstractNumId w:val="34"/>
  </w:num>
  <w:num w:numId="8">
    <w:abstractNumId w:val="13"/>
  </w:num>
  <w:num w:numId="9">
    <w:abstractNumId w:val="36"/>
  </w:num>
  <w:num w:numId="10">
    <w:abstractNumId w:val="31"/>
  </w:num>
  <w:num w:numId="11">
    <w:abstractNumId w:val="4"/>
  </w:num>
  <w:num w:numId="12">
    <w:abstractNumId w:val="11"/>
  </w:num>
  <w:num w:numId="13">
    <w:abstractNumId w:val="16"/>
  </w:num>
  <w:num w:numId="14">
    <w:abstractNumId w:val="24"/>
  </w:num>
  <w:num w:numId="15">
    <w:abstractNumId w:val="20"/>
  </w:num>
  <w:num w:numId="16">
    <w:abstractNumId w:val="7"/>
  </w:num>
  <w:num w:numId="17">
    <w:abstractNumId w:val="26"/>
  </w:num>
  <w:num w:numId="18">
    <w:abstractNumId w:val="37"/>
  </w:num>
  <w:num w:numId="19">
    <w:abstractNumId w:val="10"/>
  </w:num>
  <w:num w:numId="20">
    <w:abstractNumId w:val="29"/>
  </w:num>
  <w:num w:numId="21">
    <w:abstractNumId w:val="12"/>
  </w:num>
  <w:num w:numId="22">
    <w:abstractNumId w:val="21"/>
  </w:num>
  <w:num w:numId="23">
    <w:abstractNumId w:val="23"/>
  </w:num>
  <w:num w:numId="24">
    <w:abstractNumId w:val="19"/>
  </w:num>
  <w:num w:numId="25">
    <w:abstractNumId w:val="22"/>
  </w:num>
  <w:num w:numId="26">
    <w:abstractNumId w:val="9"/>
  </w:num>
  <w:num w:numId="27">
    <w:abstractNumId w:val="32"/>
  </w:num>
  <w:num w:numId="28">
    <w:abstractNumId w:val="15"/>
  </w:num>
  <w:num w:numId="29">
    <w:abstractNumId w:val="6"/>
  </w:num>
  <w:num w:numId="30">
    <w:abstractNumId w:val="18"/>
  </w:num>
  <w:num w:numId="31">
    <w:abstractNumId w:val="5"/>
  </w:num>
  <w:num w:numId="32">
    <w:abstractNumId w:val="28"/>
  </w:num>
  <w:num w:numId="33">
    <w:abstractNumId w:val="30"/>
  </w:num>
  <w:num w:numId="34">
    <w:abstractNumId w:val="3"/>
  </w:num>
  <w:num w:numId="35">
    <w:abstractNumId w:val="1"/>
  </w:num>
  <w:num w:numId="36">
    <w:abstractNumId w:val="2"/>
  </w:num>
  <w:num w:numId="37">
    <w:abstractNumId w:val="0"/>
  </w:num>
  <w:num w:numId="38">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FCD"/>
    <w:rsid w:val="0000092E"/>
    <w:rsid w:val="00012A83"/>
    <w:rsid w:val="00017C3C"/>
    <w:rsid w:val="00021F2E"/>
    <w:rsid w:val="00023F87"/>
    <w:rsid w:val="00026EAE"/>
    <w:rsid w:val="0003123C"/>
    <w:rsid w:val="00032A10"/>
    <w:rsid w:val="00043FFE"/>
    <w:rsid w:val="00044074"/>
    <w:rsid w:val="0004430C"/>
    <w:rsid w:val="00066DE2"/>
    <w:rsid w:val="00077931"/>
    <w:rsid w:val="00084E91"/>
    <w:rsid w:val="000900B6"/>
    <w:rsid w:val="000A649E"/>
    <w:rsid w:val="000A7626"/>
    <w:rsid w:val="000B5DA2"/>
    <w:rsid w:val="000C1C28"/>
    <w:rsid w:val="000C5872"/>
    <w:rsid w:val="000E0979"/>
    <w:rsid w:val="000E1544"/>
    <w:rsid w:val="001155CE"/>
    <w:rsid w:val="001225D9"/>
    <w:rsid w:val="00124370"/>
    <w:rsid w:val="00160392"/>
    <w:rsid w:val="001A5429"/>
    <w:rsid w:val="001B1DAF"/>
    <w:rsid w:val="001C7F44"/>
    <w:rsid w:val="001D1C22"/>
    <w:rsid w:val="001E11F1"/>
    <w:rsid w:val="001E1E58"/>
    <w:rsid w:val="001F5E9D"/>
    <w:rsid w:val="00206719"/>
    <w:rsid w:val="00212B1B"/>
    <w:rsid w:val="00240312"/>
    <w:rsid w:val="00247B17"/>
    <w:rsid w:val="00252E4A"/>
    <w:rsid w:val="002642A8"/>
    <w:rsid w:val="0026637B"/>
    <w:rsid w:val="002848C4"/>
    <w:rsid w:val="002A137B"/>
    <w:rsid w:val="0031130D"/>
    <w:rsid w:val="00314A6F"/>
    <w:rsid w:val="00334394"/>
    <w:rsid w:val="00345880"/>
    <w:rsid w:val="00347AF5"/>
    <w:rsid w:val="00360F98"/>
    <w:rsid w:val="00362478"/>
    <w:rsid w:val="00374421"/>
    <w:rsid w:val="00385D4D"/>
    <w:rsid w:val="003B1F0E"/>
    <w:rsid w:val="003B5758"/>
    <w:rsid w:val="003D04F0"/>
    <w:rsid w:val="003D59A7"/>
    <w:rsid w:val="003E78A7"/>
    <w:rsid w:val="003F0714"/>
    <w:rsid w:val="003F13B0"/>
    <w:rsid w:val="003F5F4A"/>
    <w:rsid w:val="00400698"/>
    <w:rsid w:val="00403423"/>
    <w:rsid w:val="004211AF"/>
    <w:rsid w:val="00423A18"/>
    <w:rsid w:val="004262DD"/>
    <w:rsid w:val="0042646F"/>
    <w:rsid w:val="00435096"/>
    <w:rsid w:val="00440BF7"/>
    <w:rsid w:val="004411FB"/>
    <w:rsid w:val="00443212"/>
    <w:rsid w:val="004567E6"/>
    <w:rsid w:val="00493EC0"/>
    <w:rsid w:val="00495909"/>
    <w:rsid w:val="004A3042"/>
    <w:rsid w:val="004B5251"/>
    <w:rsid w:val="004C7B3E"/>
    <w:rsid w:val="00513832"/>
    <w:rsid w:val="00526C37"/>
    <w:rsid w:val="00533047"/>
    <w:rsid w:val="00577B45"/>
    <w:rsid w:val="00582502"/>
    <w:rsid w:val="005870A5"/>
    <w:rsid w:val="005919AF"/>
    <w:rsid w:val="005A20E2"/>
    <w:rsid w:val="005B5B61"/>
    <w:rsid w:val="005B6A1A"/>
    <w:rsid w:val="005D2146"/>
    <w:rsid w:val="005D6842"/>
    <w:rsid w:val="005F6388"/>
    <w:rsid w:val="00614293"/>
    <w:rsid w:val="00614452"/>
    <w:rsid w:val="006329E1"/>
    <w:rsid w:val="00633E73"/>
    <w:rsid w:val="00655308"/>
    <w:rsid w:val="00664450"/>
    <w:rsid w:val="00672906"/>
    <w:rsid w:val="00687B3B"/>
    <w:rsid w:val="006936EB"/>
    <w:rsid w:val="006B2383"/>
    <w:rsid w:val="006D0144"/>
    <w:rsid w:val="006D510F"/>
    <w:rsid w:val="006E3FC8"/>
    <w:rsid w:val="006E523A"/>
    <w:rsid w:val="006F35BA"/>
    <w:rsid w:val="00707756"/>
    <w:rsid w:val="007157EF"/>
    <w:rsid w:val="00730BAF"/>
    <w:rsid w:val="0073670F"/>
    <w:rsid w:val="00740FCE"/>
    <w:rsid w:val="00753E67"/>
    <w:rsid w:val="007979C9"/>
    <w:rsid w:val="007B17C4"/>
    <w:rsid w:val="007B1F5A"/>
    <w:rsid w:val="007B3AB6"/>
    <w:rsid w:val="007B5AFF"/>
    <w:rsid w:val="007C136F"/>
    <w:rsid w:val="007C5AF4"/>
    <w:rsid w:val="007D5767"/>
    <w:rsid w:val="007E5638"/>
    <w:rsid w:val="007F793B"/>
    <w:rsid w:val="00807B66"/>
    <w:rsid w:val="00810DF6"/>
    <w:rsid w:val="00813EC8"/>
    <w:rsid w:val="00817F8C"/>
    <w:rsid w:val="0083428B"/>
    <w:rsid w:val="00876F99"/>
    <w:rsid w:val="00877A44"/>
    <w:rsid w:val="008820B3"/>
    <w:rsid w:val="00886169"/>
    <w:rsid w:val="008925FC"/>
    <w:rsid w:val="00894576"/>
    <w:rsid w:val="008965F6"/>
    <w:rsid w:val="008A2B5E"/>
    <w:rsid w:val="008D3386"/>
    <w:rsid w:val="008D3518"/>
    <w:rsid w:val="008F704C"/>
    <w:rsid w:val="0090206C"/>
    <w:rsid w:val="00902998"/>
    <w:rsid w:val="00906FCD"/>
    <w:rsid w:val="00912C1B"/>
    <w:rsid w:val="0092125E"/>
    <w:rsid w:val="00924319"/>
    <w:rsid w:val="00944D62"/>
    <w:rsid w:val="00952A7A"/>
    <w:rsid w:val="00974BF8"/>
    <w:rsid w:val="009A3B33"/>
    <w:rsid w:val="009A45A0"/>
    <w:rsid w:val="009B35B5"/>
    <w:rsid w:val="009B4773"/>
    <w:rsid w:val="009C018F"/>
    <w:rsid w:val="009D2556"/>
    <w:rsid w:val="009E55E1"/>
    <w:rsid w:val="00A34F68"/>
    <w:rsid w:val="00A44EEF"/>
    <w:rsid w:val="00A630FD"/>
    <w:rsid w:val="00A74908"/>
    <w:rsid w:val="00A91213"/>
    <w:rsid w:val="00A960DC"/>
    <w:rsid w:val="00A9621B"/>
    <w:rsid w:val="00AA29B1"/>
    <w:rsid w:val="00AA66D7"/>
    <w:rsid w:val="00AC3653"/>
    <w:rsid w:val="00AE0241"/>
    <w:rsid w:val="00AE5008"/>
    <w:rsid w:val="00B26302"/>
    <w:rsid w:val="00B37B3B"/>
    <w:rsid w:val="00B44C47"/>
    <w:rsid w:val="00B57756"/>
    <w:rsid w:val="00B57F4F"/>
    <w:rsid w:val="00B7636D"/>
    <w:rsid w:val="00B80CF1"/>
    <w:rsid w:val="00BA2A38"/>
    <w:rsid w:val="00BA31C4"/>
    <w:rsid w:val="00BA3E51"/>
    <w:rsid w:val="00BB02E6"/>
    <w:rsid w:val="00BD0C60"/>
    <w:rsid w:val="00C17BCF"/>
    <w:rsid w:val="00C3246A"/>
    <w:rsid w:val="00C65564"/>
    <w:rsid w:val="00CA223E"/>
    <w:rsid w:val="00CA61D8"/>
    <w:rsid w:val="00CD1D98"/>
    <w:rsid w:val="00CF1267"/>
    <w:rsid w:val="00D13200"/>
    <w:rsid w:val="00D26769"/>
    <w:rsid w:val="00D27AF8"/>
    <w:rsid w:val="00D306CE"/>
    <w:rsid w:val="00D44891"/>
    <w:rsid w:val="00D6543F"/>
    <w:rsid w:val="00D74E0C"/>
    <w:rsid w:val="00D84C09"/>
    <w:rsid w:val="00D86A0A"/>
    <w:rsid w:val="00D94688"/>
    <w:rsid w:val="00DB5A2E"/>
    <w:rsid w:val="00DC0528"/>
    <w:rsid w:val="00DC1104"/>
    <w:rsid w:val="00DC3A45"/>
    <w:rsid w:val="00DC7466"/>
    <w:rsid w:val="00DC7E1C"/>
    <w:rsid w:val="00DE65A2"/>
    <w:rsid w:val="00DF2DCC"/>
    <w:rsid w:val="00E01D0E"/>
    <w:rsid w:val="00E16215"/>
    <w:rsid w:val="00E31650"/>
    <w:rsid w:val="00E35169"/>
    <w:rsid w:val="00E404DF"/>
    <w:rsid w:val="00E53724"/>
    <w:rsid w:val="00E552C8"/>
    <w:rsid w:val="00E75006"/>
    <w:rsid w:val="00E757A0"/>
    <w:rsid w:val="00E84350"/>
    <w:rsid w:val="00E857E2"/>
    <w:rsid w:val="00E85863"/>
    <w:rsid w:val="00E91AE4"/>
    <w:rsid w:val="00EA431D"/>
    <w:rsid w:val="00EB47F9"/>
    <w:rsid w:val="00EC4BCD"/>
    <w:rsid w:val="00ED6C9C"/>
    <w:rsid w:val="00F20CA8"/>
    <w:rsid w:val="00F273EA"/>
    <w:rsid w:val="00F33F5E"/>
    <w:rsid w:val="00F4216E"/>
    <w:rsid w:val="00F53A40"/>
    <w:rsid w:val="00F60840"/>
    <w:rsid w:val="00F75B86"/>
    <w:rsid w:val="00F77933"/>
    <w:rsid w:val="00F82FCC"/>
    <w:rsid w:val="00F8411A"/>
    <w:rsid w:val="00FA0D95"/>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A2165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4"/>
        <w:szCs w:val="24"/>
        <w:lang w:val="fr-FR"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5870A5"/>
    <w:pPr>
      <w:spacing w:line="240" w:lineRule="auto"/>
    </w:pPr>
    <w:rPr>
      <w:sz w:val="23"/>
    </w:rPr>
  </w:style>
  <w:style w:type="paragraph" w:styleId="Titre1">
    <w:name w:val="heading 1"/>
    <w:basedOn w:val="Normal"/>
    <w:next w:val="Normal"/>
    <w:link w:val="Titre1Car"/>
    <w:uiPriority w:val="9"/>
    <w:qFormat/>
    <w:rsid w:val="00E404DF"/>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Titre2">
    <w:name w:val="heading 2"/>
    <w:basedOn w:val="Normal"/>
    <w:next w:val="Normal"/>
    <w:link w:val="Titre2Car"/>
    <w:uiPriority w:val="9"/>
    <w:qFormat/>
    <w:rsid w:val="00664450"/>
    <w:pPr>
      <w:outlineLvl w:val="1"/>
    </w:pPr>
    <w:rPr>
      <w:rFonts w:asciiTheme="majorHAnsi" w:hAnsiTheme="majorHAnsi"/>
      <w:b/>
      <w:color w:val="D17406" w:themeColor="accent5" w:themeShade="BF"/>
      <w:sz w:val="40"/>
      <w:szCs w:val="36"/>
    </w:rPr>
  </w:style>
  <w:style w:type="paragraph" w:styleId="Titre3">
    <w:name w:val="heading 3"/>
    <w:basedOn w:val="Normal"/>
    <w:next w:val="Normal"/>
    <w:link w:val="Titre3C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Titre4">
    <w:name w:val="heading 4"/>
    <w:basedOn w:val="Normal"/>
    <w:next w:val="Normal"/>
    <w:link w:val="Titre4C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EB47F9"/>
    <w:pPr>
      <w:spacing w:before="0" w:after="0"/>
    </w:pPr>
    <w:rPr>
      <w:rFonts w:asciiTheme="majorHAnsi" w:hAnsiTheme="majorHAnsi"/>
      <w:b/>
      <w:caps/>
      <w:color w:val="107082" w:themeColor="accent2"/>
      <w:sz w:val="28"/>
    </w:rPr>
  </w:style>
  <w:style w:type="character" w:customStyle="1" w:styleId="En-tteCar">
    <w:name w:val="En-tête Car"/>
    <w:basedOn w:val="Policepardfaut"/>
    <w:link w:val="En-tte"/>
    <w:uiPriority w:val="99"/>
    <w:rsid w:val="00EB47F9"/>
    <w:rPr>
      <w:rFonts w:asciiTheme="majorHAnsi" w:hAnsiTheme="majorHAnsi"/>
      <w:b/>
      <w:caps/>
      <w:color w:val="107082" w:themeColor="accent2"/>
      <w:sz w:val="28"/>
    </w:rPr>
  </w:style>
  <w:style w:type="paragraph" w:styleId="Pieddepage">
    <w:name w:val="footer"/>
    <w:basedOn w:val="Normal"/>
    <w:link w:val="PieddepageCar"/>
    <w:uiPriority w:val="99"/>
    <w:rsid w:val="00F8411A"/>
    <w:pPr>
      <w:pBdr>
        <w:top w:val="single" w:sz="8" w:space="1" w:color="F0CDA1" w:themeColor="accent1"/>
      </w:pBdr>
      <w:tabs>
        <w:tab w:val="right" w:pos="10080"/>
      </w:tabs>
      <w:spacing w:after="0"/>
    </w:pPr>
    <w:rPr>
      <w:sz w:val="18"/>
    </w:rPr>
  </w:style>
  <w:style w:type="character" w:customStyle="1" w:styleId="PieddepageCar">
    <w:name w:val="Pied de page Car"/>
    <w:basedOn w:val="Policepardfaut"/>
    <w:link w:val="Pieddepage"/>
    <w:uiPriority w:val="99"/>
    <w:rsid w:val="00347AF5"/>
    <w:rPr>
      <w:color w:val="595959" w:themeColor="text1" w:themeTint="A6"/>
      <w:sz w:val="18"/>
    </w:rPr>
  </w:style>
  <w:style w:type="character" w:styleId="Textedelespacerserv">
    <w:name w:val="Placeholder Text"/>
    <w:basedOn w:val="Policepardfaut"/>
    <w:uiPriority w:val="99"/>
    <w:semiHidden/>
    <w:rsid w:val="005A20E2"/>
    <w:rPr>
      <w:color w:val="808080"/>
    </w:rPr>
  </w:style>
  <w:style w:type="paragraph" w:styleId="Titre">
    <w:name w:val="Title"/>
    <w:basedOn w:val="Normal"/>
    <w:next w:val="Normal"/>
    <w:link w:val="TitreCar"/>
    <w:uiPriority w:val="10"/>
    <w:qFormat/>
    <w:rsid w:val="005870A5"/>
    <w:pPr>
      <w:spacing w:after="0"/>
      <w:contextualSpacing/>
      <w:jc w:val="center"/>
    </w:pPr>
    <w:rPr>
      <w:rFonts w:asciiTheme="majorHAnsi" w:eastAsiaTheme="majorEastAsia" w:hAnsiTheme="majorHAnsi" w:cstheme="majorBidi"/>
      <w:b/>
      <w:color w:val="FFFFFF" w:themeColor="background1"/>
      <w:spacing w:val="-10"/>
      <w:kern w:val="28"/>
      <w:sz w:val="94"/>
      <w:szCs w:val="56"/>
    </w:rPr>
  </w:style>
  <w:style w:type="character" w:customStyle="1" w:styleId="TitreCar">
    <w:name w:val="Titre Car"/>
    <w:basedOn w:val="Policepardfaut"/>
    <w:link w:val="Titre"/>
    <w:uiPriority w:val="10"/>
    <w:rsid w:val="005870A5"/>
    <w:rPr>
      <w:rFonts w:asciiTheme="majorHAnsi" w:eastAsiaTheme="majorEastAsia" w:hAnsiTheme="majorHAnsi" w:cstheme="majorBidi"/>
      <w:b/>
      <w:color w:val="FFFFFF" w:themeColor="background1"/>
      <w:spacing w:val="-10"/>
      <w:kern w:val="28"/>
      <w:sz w:val="94"/>
      <w:szCs w:val="56"/>
    </w:rPr>
  </w:style>
  <w:style w:type="paragraph" w:styleId="Sous-titre">
    <w:name w:val="Subtitle"/>
    <w:basedOn w:val="Normal"/>
    <w:next w:val="Normal"/>
    <w:link w:val="Sous-titreCar"/>
    <w:uiPriority w:val="11"/>
    <w:qFormat/>
    <w:rsid w:val="00F33F5E"/>
    <w:pPr>
      <w:numPr>
        <w:ilvl w:val="1"/>
      </w:numPr>
      <w:spacing w:after="0"/>
      <w:jc w:val="center"/>
    </w:pPr>
    <w:rPr>
      <w:rFonts w:eastAsiaTheme="minorEastAsia"/>
      <w:b/>
      <w:i/>
      <w:color w:val="F0CDA1" w:themeColor="accent1"/>
      <w:spacing w:val="15"/>
      <w:sz w:val="48"/>
    </w:rPr>
  </w:style>
  <w:style w:type="character" w:customStyle="1" w:styleId="Sous-titreCar">
    <w:name w:val="Sous-titre Car"/>
    <w:basedOn w:val="Policepardfaut"/>
    <w:link w:val="Sous-titre"/>
    <w:uiPriority w:val="11"/>
    <w:rsid w:val="00F33F5E"/>
    <w:rPr>
      <w:rFonts w:eastAsiaTheme="minorEastAsia"/>
      <w:b/>
      <w:i/>
      <w:color w:val="F0CDA1" w:themeColor="accent1"/>
      <w:spacing w:val="15"/>
      <w:sz w:val="48"/>
    </w:rPr>
  </w:style>
  <w:style w:type="character" w:customStyle="1" w:styleId="Titre1Car">
    <w:name w:val="Titre 1 Car"/>
    <w:basedOn w:val="Policepardfaut"/>
    <w:link w:val="Titre1"/>
    <w:uiPriority w:val="9"/>
    <w:rsid w:val="00E404DF"/>
    <w:rPr>
      <w:rFonts w:asciiTheme="majorHAnsi" w:eastAsiaTheme="majorEastAsia" w:hAnsiTheme="majorHAnsi" w:cstheme="majorBidi"/>
      <w:b/>
      <w:caps/>
      <w:color w:val="107082" w:themeColor="accent2"/>
      <w:sz w:val="44"/>
      <w:szCs w:val="32"/>
    </w:rPr>
  </w:style>
  <w:style w:type="paragraph" w:customStyle="1" w:styleId="Pardfaut">
    <w:name w:val="Par défaut"/>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Paragraphedeliste">
    <w:name w:val="List Paragraph"/>
    <w:basedOn w:val="Normal"/>
    <w:uiPriority w:val="34"/>
    <w:semiHidden/>
    <w:qFormat/>
    <w:rsid w:val="005D2146"/>
    <w:pPr>
      <w:ind w:left="720"/>
      <w:contextualSpacing/>
    </w:pPr>
  </w:style>
  <w:style w:type="character" w:styleId="Accentuationlgre">
    <w:name w:val="Subtle Emphasis"/>
    <w:uiPriority w:val="19"/>
    <w:qFormat/>
    <w:rsid w:val="00E85863"/>
    <w:rPr>
      <w:rFonts w:asciiTheme="majorHAnsi" w:hAnsiTheme="majorHAnsi"/>
      <w:b/>
      <w:i w:val="0"/>
      <w:color w:val="107082" w:themeColor="accent2"/>
      <w:sz w:val="28"/>
    </w:rPr>
  </w:style>
  <w:style w:type="character" w:styleId="Accentuation">
    <w:name w:val="Emphasis"/>
    <w:uiPriority w:val="20"/>
    <w:qFormat/>
    <w:rsid w:val="00F33F5E"/>
    <w:rPr>
      <w:rFonts w:cstheme="minorHAnsi"/>
      <w:i/>
      <w:color w:val="331D01"/>
    </w:rPr>
  </w:style>
  <w:style w:type="character" w:styleId="Accentuationintense">
    <w:name w:val="Intense Emphasis"/>
    <w:uiPriority w:val="21"/>
    <w:semiHidden/>
    <w:qFormat/>
    <w:rsid w:val="00AE0241"/>
    <w:rPr>
      <w:color w:val="595959" w:themeColor="text1" w:themeTint="A6"/>
      <w:sz w:val="20"/>
    </w:rPr>
  </w:style>
  <w:style w:type="table" w:styleId="Grilledutableau">
    <w:name w:val="Table Grid"/>
    <w:basedOn w:val="Tableau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533047"/>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33047"/>
    <w:rPr>
      <w:rFonts w:ascii="Segoe UI" w:hAnsi="Segoe UI" w:cs="Segoe UI"/>
      <w:i/>
      <w:color w:val="595959" w:themeColor="text1" w:themeTint="A6"/>
      <w:sz w:val="18"/>
      <w:szCs w:val="18"/>
    </w:rPr>
  </w:style>
  <w:style w:type="character" w:customStyle="1" w:styleId="Titre2Car">
    <w:name w:val="Titre 2 Car"/>
    <w:basedOn w:val="Policepardfaut"/>
    <w:link w:val="Titre2"/>
    <w:uiPriority w:val="9"/>
    <w:rsid w:val="00664450"/>
    <w:rPr>
      <w:rFonts w:asciiTheme="majorHAnsi" w:hAnsiTheme="majorHAnsi"/>
      <w:b/>
      <w:color w:val="D17406" w:themeColor="accent5" w:themeShade="BF"/>
      <w:sz w:val="40"/>
      <w:szCs w:val="36"/>
    </w:rPr>
  </w:style>
  <w:style w:type="character" w:customStyle="1" w:styleId="Titre3Car">
    <w:name w:val="Titre 3 Car"/>
    <w:basedOn w:val="Policepardfaut"/>
    <w:link w:val="Titre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Titre4Car">
    <w:name w:val="Titre 4 Car"/>
    <w:basedOn w:val="Policepardfaut"/>
    <w:link w:val="Titre4"/>
    <w:uiPriority w:val="9"/>
    <w:semiHidden/>
    <w:rsid w:val="00347AF5"/>
    <w:rPr>
      <w:rFonts w:asciiTheme="majorHAnsi" w:eastAsiaTheme="majorEastAsia" w:hAnsiTheme="majorHAnsi" w:cstheme="majorBidi"/>
      <w:i/>
      <w:iCs/>
      <w:color w:val="E29E4A" w:themeColor="accent1" w:themeShade="BF"/>
      <w:sz w:val="24"/>
    </w:rPr>
  </w:style>
  <w:style w:type="paragraph" w:styleId="En-ttedetabledesmatires">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M1">
    <w:name w:val="toc 1"/>
    <w:basedOn w:val="Normal"/>
    <w:next w:val="Normal"/>
    <w:autoRedefine/>
    <w:uiPriority w:val="39"/>
    <w:rsid w:val="001E1E58"/>
    <w:pPr>
      <w:spacing w:after="100"/>
    </w:pPr>
  </w:style>
  <w:style w:type="character" w:styleId="Lienhypertexte">
    <w:name w:val="Hyperlink"/>
    <w:basedOn w:val="Policepardfaut"/>
    <w:uiPriority w:val="99"/>
    <w:unhideWhenUsed/>
    <w:rsid w:val="001E1E58"/>
    <w:rPr>
      <w:color w:val="000000" w:themeColor="hyperlink"/>
      <w:u w:val="single"/>
    </w:rPr>
  </w:style>
  <w:style w:type="paragraph" w:styleId="TM2">
    <w:name w:val="toc 2"/>
    <w:basedOn w:val="Normal"/>
    <w:next w:val="Normal"/>
    <w:autoRedefine/>
    <w:uiPriority w:val="39"/>
    <w:rsid w:val="00D94688"/>
    <w:pPr>
      <w:tabs>
        <w:tab w:val="right" w:leader="dot" w:pos="5256"/>
      </w:tabs>
      <w:spacing w:after="100"/>
      <w:ind w:left="360"/>
    </w:pPr>
  </w:style>
  <w:style w:type="character" w:styleId="Marquedecommentaire">
    <w:name w:val="annotation reference"/>
    <w:basedOn w:val="Policepardfaut"/>
    <w:uiPriority w:val="99"/>
    <w:semiHidden/>
    <w:unhideWhenUsed/>
    <w:rsid w:val="007C136F"/>
    <w:rPr>
      <w:sz w:val="16"/>
      <w:szCs w:val="16"/>
    </w:rPr>
  </w:style>
  <w:style w:type="paragraph" w:styleId="Sansinterligne">
    <w:name w:val="No Spacing"/>
    <w:uiPriority w:val="1"/>
    <w:semiHidden/>
    <w:qFormat/>
    <w:rsid w:val="009B35B5"/>
    <w:pPr>
      <w:spacing w:after="0" w:line="240" w:lineRule="auto"/>
    </w:pPr>
    <w:rPr>
      <w:i/>
    </w:rPr>
  </w:style>
  <w:style w:type="paragraph" w:styleId="Listepuces">
    <w:name w:val="List Bullet"/>
    <w:basedOn w:val="Normal"/>
    <w:uiPriority w:val="99"/>
    <w:rsid w:val="0003123C"/>
    <w:pPr>
      <w:numPr>
        <w:numId w:val="16"/>
      </w:numPr>
      <w:spacing w:before="0" w:after="200" w:line="276" w:lineRule="auto"/>
      <w:ind w:left="340" w:hanging="340"/>
    </w:pPr>
  </w:style>
  <w:style w:type="paragraph" w:styleId="Listenumros">
    <w:name w:val="List Number"/>
    <w:basedOn w:val="Normal"/>
    <w:uiPriority w:val="99"/>
    <w:rsid w:val="0003123C"/>
    <w:pPr>
      <w:numPr>
        <w:numId w:val="32"/>
      </w:numPr>
      <w:spacing w:before="0" w:after="200" w:line="276" w:lineRule="auto"/>
      <w:ind w:left="340" w:hanging="340"/>
    </w:pPr>
  </w:style>
  <w:style w:type="character" w:styleId="lev">
    <w:name w:val="Strong"/>
    <w:basedOn w:val="Policepardfaut"/>
    <w:uiPriority w:val="22"/>
    <w:semiHidden/>
    <w:qFormat/>
    <w:rsid w:val="00BA31C4"/>
    <w:rPr>
      <w:b/>
      <w:bCs/>
    </w:rPr>
  </w:style>
  <w:style w:type="character" w:customStyle="1" w:styleId="Gras">
    <w:name w:val="Gras"/>
    <w:uiPriority w:val="1"/>
    <w:qFormat/>
    <w:rsid w:val="00BA31C4"/>
    <w:rPr>
      <w:b/>
      <w:bCs/>
    </w:rPr>
  </w:style>
  <w:style w:type="paragraph" w:styleId="Listepuces2">
    <w:name w:val="List Bullet 2"/>
    <w:basedOn w:val="Normal"/>
    <w:uiPriority w:val="99"/>
    <w:rsid w:val="00D27AF8"/>
    <w:pPr>
      <w:numPr>
        <w:numId w:val="35"/>
      </w:numPr>
      <w:spacing w:before="0"/>
    </w:pPr>
  </w:style>
  <w:style w:type="paragraph" w:customStyle="1" w:styleId="Titredugraphique1">
    <w:name w:val="Titre du graphique 1"/>
    <w:basedOn w:val="Normal"/>
    <w:qFormat/>
    <w:rsid w:val="008965F6"/>
    <w:pPr>
      <w:spacing w:after="60"/>
    </w:pPr>
    <w:rPr>
      <w:b/>
      <w:color w:val="054854" w:themeColor="accent3"/>
    </w:rPr>
  </w:style>
  <w:style w:type="paragraph" w:customStyle="1" w:styleId="Titredugraphique2">
    <w:name w:val="Titre du graphique 2"/>
    <w:basedOn w:val="Normal"/>
    <w:qFormat/>
    <w:rsid w:val="00664450"/>
    <w:pPr>
      <w:spacing w:after="60"/>
    </w:pPr>
    <w:rPr>
      <w:b/>
      <w:color w:val="F99927" w:themeColor="accent5"/>
    </w:rPr>
  </w:style>
  <w:style w:type="paragraph" w:customStyle="1" w:styleId="Titredugraphique3">
    <w:name w:val="Titre du graphique 3"/>
    <w:basedOn w:val="Normal"/>
    <w:qFormat/>
    <w:rsid w:val="00664450"/>
    <w:pPr>
      <w:spacing w:after="60"/>
    </w:pPr>
    <w:rPr>
      <w:b/>
      <w:color w:val="EC7216" w:themeColor="accent6"/>
    </w:rPr>
  </w:style>
  <w:style w:type="paragraph" w:customStyle="1" w:styleId="Titredugraphique4">
    <w:name w:val="Titre du graphique 4"/>
    <w:basedOn w:val="Normal"/>
    <w:qFormat/>
    <w:rsid w:val="008965F6"/>
    <w:pPr>
      <w:spacing w:after="60"/>
    </w:pPr>
    <w:rPr>
      <w:b/>
      <w:color w:val="107082" w:themeColor="accent2"/>
    </w:rPr>
  </w:style>
  <w:style w:type="paragraph" w:customStyle="1" w:styleId="Pucedugraphique">
    <w:name w:val="Puce du graphique"/>
    <w:basedOn w:val="Normal"/>
    <w:qFormat/>
    <w:rsid w:val="008965F6"/>
    <w:pPr>
      <w:numPr>
        <w:numId w:val="28"/>
      </w:numPr>
      <w:spacing w:before="0" w:after="0" w:line="216" w:lineRule="auto"/>
      <w:ind w:left="284" w:hanging="284"/>
    </w:pPr>
    <w:rPr>
      <w:sz w:val="20"/>
    </w:rPr>
  </w:style>
  <w:style w:type="paragraph" w:customStyle="1" w:styleId="Pucedugraphique2">
    <w:name w:val="Puce du graphique 2"/>
    <w:basedOn w:val="Normal"/>
    <w:qFormat/>
    <w:rsid w:val="008965F6"/>
    <w:pPr>
      <w:numPr>
        <w:numId w:val="30"/>
      </w:numPr>
      <w:spacing w:before="0" w:after="0" w:line="216" w:lineRule="auto"/>
      <w:ind w:left="284" w:hanging="284"/>
    </w:pPr>
    <w:rPr>
      <w:sz w:val="20"/>
    </w:rPr>
  </w:style>
  <w:style w:type="paragraph" w:customStyle="1" w:styleId="Pucedugraphique3">
    <w:name w:val="Puce du graphique 3"/>
    <w:basedOn w:val="Normal"/>
    <w:qFormat/>
    <w:rsid w:val="008965F6"/>
    <w:pPr>
      <w:numPr>
        <w:numId w:val="29"/>
      </w:numPr>
      <w:spacing w:before="0" w:after="0" w:line="216" w:lineRule="auto"/>
      <w:ind w:left="284" w:hanging="284"/>
    </w:pPr>
    <w:rPr>
      <w:sz w:val="20"/>
    </w:rPr>
  </w:style>
  <w:style w:type="paragraph" w:customStyle="1" w:styleId="Pucedugraphique4">
    <w:name w:val="Puce du graphique 4"/>
    <w:basedOn w:val="Normal"/>
    <w:qFormat/>
    <w:rsid w:val="008965F6"/>
    <w:pPr>
      <w:numPr>
        <w:numId w:val="31"/>
      </w:numPr>
      <w:spacing w:before="0" w:after="0"/>
      <w:ind w:left="284" w:hanging="284"/>
    </w:pPr>
    <w:rPr>
      <w:sz w:val="20"/>
    </w:rPr>
  </w:style>
  <w:style w:type="paragraph" w:customStyle="1" w:styleId="Textedetableau">
    <w:name w:val="Texte de tableau"/>
    <w:basedOn w:val="Normal"/>
    <w:next w:val="Normal"/>
    <w:qFormat/>
    <w:rsid w:val="005870A5"/>
    <w:pPr>
      <w:spacing w:before="0" w:after="0"/>
    </w:pPr>
    <w:rPr>
      <w:sz w:val="17"/>
    </w:rPr>
  </w:style>
  <w:style w:type="paragraph" w:customStyle="1" w:styleId="Titredetableau">
    <w:name w:val="Titre de tableau"/>
    <w:basedOn w:val="Normal"/>
    <w:qFormat/>
    <w:rsid w:val="00F4216E"/>
    <w:pPr>
      <w:spacing w:before="0" w:after="0"/>
      <w:ind w:left="85"/>
    </w:pPr>
    <w:rPr>
      <w:b/>
      <w:color w:val="FFFFFF" w:themeColor="background1"/>
      <w:sz w:val="18"/>
      <w:szCs w:val="18"/>
    </w:rPr>
  </w:style>
  <w:style w:type="paragraph" w:customStyle="1" w:styleId="En-tte2">
    <w:name w:val="En-tête2"/>
    <w:basedOn w:val="Normal"/>
    <w:next w:val="Normal"/>
    <w:link w:val="CaractreEn-tte2"/>
    <w:qFormat/>
    <w:rsid w:val="00BA3E51"/>
    <w:pPr>
      <w:spacing w:before="0" w:after="0"/>
    </w:pPr>
    <w:rPr>
      <w:i/>
    </w:rPr>
  </w:style>
  <w:style w:type="paragraph" w:customStyle="1" w:styleId="Totaldutableau">
    <w:name w:val="Total du tableau"/>
    <w:basedOn w:val="Normal"/>
    <w:next w:val="Normal"/>
    <w:link w:val="Caractredetotaldutableau"/>
    <w:qFormat/>
    <w:rsid w:val="005870A5"/>
    <w:pPr>
      <w:spacing w:before="0" w:after="0" w:line="256" w:lineRule="auto"/>
    </w:pPr>
    <w:rPr>
      <w:rFonts w:ascii="Arial" w:eastAsia="Arial" w:hAnsi="Arial" w:cs="Times New Roman"/>
      <w:b/>
      <w:bCs/>
      <w:caps/>
      <w:color w:val="404040" w:themeColor="text1" w:themeTint="BF"/>
      <w:sz w:val="17"/>
      <w:szCs w:val="22"/>
    </w:rPr>
  </w:style>
  <w:style w:type="character" w:customStyle="1" w:styleId="CaractreEn-tte2">
    <w:name w:val="Caractère En-tête2"/>
    <w:basedOn w:val="Policepardfaut"/>
    <w:link w:val="En-tte2"/>
    <w:rsid w:val="00BA3E51"/>
    <w:rPr>
      <w:i/>
    </w:rPr>
  </w:style>
  <w:style w:type="character" w:customStyle="1" w:styleId="Caractredetotaldutableau">
    <w:name w:val="Caractère de total du tableau"/>
    <w:basedOn w:val="Policepardfaut"/>
    <w:link w:val="Totaldutableau"/>
    <w:rsid w:val="005870A5"/>
    <w:rPr>
      <w:rFonts w:ascii="Arial" w:eastAsia="Arial" w:hAnsi="Arial" w:cs="Times New Roman"/>
      <w:b/>
      <w:bCs/>
      <w:caps/>
      <w:color w:val="404040" w:themeColor="text1" w:themeTint="BF"/>
      <w:sz w:val="17"/>
      <w:szCs w:val="22"/>
    </w:rPr>
  </w:style>
  <w:style w:type="paragraph" w:customStyle="1" w:styleId="Textedetableaudroit">
    <w:name w:val="Texte de tableau droit"/>
    <w:basedOn w:val="Normal"/>
    <w:next w:val="Normal"/>
    <w:link w:val="Caractredetextedetableaudroit"/>
    <w:qFormat/>
    <w:rsid w:val="00810DF6"/>
    <w:pPr>
      <w:spacing w:before="0" w:after="0"/>
      <w:jc w:val="right"/>
    </w:pPr>
    <w:rPr>
      <w:sz w:val="18"/>
    </w:rPr>
  </w:style>
  <w:style w:type="paragraph" w:customStyle="1" w:styleId="Textedetableaugras">
    <w:name w:val="Texte de tableau gras"/>
    <w:basedOn w:val="Normal"/>
    <w:next w:val="Normal"/>
    <w:link w:val="Caractredetextedetableaugras"/>
    <w:qFormat/>
    <w:rsid w:val="009C018F"/>
    <w:pPr>
      <w:spacing w:before="0" w:after="0"/>
    </w:pPr>
    <w:rPr>
      <w:b/>
      <w:sz w:val="18"/>
    </w:rPr>
  </w:style>
  <w:style w:type="character" w:customStyle="1" w:styleId="Caractredetextedetableaudroit">
    <w:name w:val="Caractère de texte de tableau droit"/>
    <w:basedOn w:val="Policepardfaut"/>
    <w:link w:val="Textedetableaudroit"/>
    <w:rsid w:val="00810DF6"/>
    <w:rPr>
      <w:sz w:val="18"/>
    </w:rPr>
  </w:style>
  <w:style w:type="character" w:customStyle="1" w:styleId="Caractredetextedetableaugras">
    <w:name w:val="Caractère de texte de tableau gras"/>
    <w:basedOn w:val="Policepardfaut"/>
    <w:link w:val="Textedetableaugras"/>
    <w:rsid w:val="009C018F"/>
    <w:rPr>
      <w:b/>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onna\AppData\Roaming\Microsoft\Templates\Projet%20d&#8217;entreprise%20&#224;%20domicil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434ABF946414F06A4402F1DB3BD6759"/>
        <w:category>
          <w:name w:val="Général"/>
          <w:gallery w:val="placeholder"/>
        </w:category>
        <w:types>
          <w:type w:val="bbPlcHdr"/>
        </w:types>
        <w:behaviors>
          <w:behavior w:val="content"/>
        </w:behaviors>
        <w:guid w:val="{B825BC36-7A22-43D5-99C6-591BB6F06199}"/>
      </w:docPartPr>
      <w:docPartBody>
        <w:p w:rsidR="00000000" w:rsidRDefault="00AB288A">
          <w:pPr>
            <w:pStyle w:val="1434ABF946414F06A4402F1DB3BD6759"/>
          </w:pPr>
          <w:r w:rsidRPr="005D6842">
            <w:rPr>
              <w:noProof/>
              <w:lang w:bidi="fr-FR"/>
            </w:rPr>
            <w:t>À DOMICILE</w:t>
          </w:r>
        </w:p>
      </w:docPartBody>
    </w:docPart>
    <w:docPart>
      <w:docPartPr>
        <w:name w:val="7DCB5B26350A41269DC87FAAA867ED83"/>
        <w:category>
          <w:name w:val="Général"/>
          <w:gallery w:val="placeholder"/>
        </w:category>
        <w:types>
          <w:type w:val="bbPlcHdr"/>
        </w:types>
        <w:behaviors>
          <w:behavior w:val="content"/>
        </w:behaviors>
        <w:guid w:val="{2C677194-1B3B-4F9B-A4D9-E6A110DEC0C0}"/>
      </w:docPartPr>
      <w:docPartBody>
        <w:p w:rsidR="00000000" w:rsidRDefault="00AB288A">
          <w:pPr>
            <w:pStyle w:val="7DCB5B26350A41269DC87FAAA867ED83"/>
          </w:pPr>
          <w:r w:rsidRPr="005D6842">
            <w:rPr>
              <w:rStyle w:val="TitreCar"/>
              <w:noProof/>
              <w:lang w:bidi="fr-FR"/>
            </w:rPr>
            <w:t xml:space="preserve">SERVICES </w:t>
          </w:r>
          <w:r w:rsidRPr="005D6842">
            <w:rPr>
              <w:rStyle w:val="TitreCar"/>
              <w:noProof/>
              <w:lang w:bidi="fr-FR"/>
            </w:rPr>
            <w:t>PROFESSIONNELS</w:t>
          </w:r>
        </w:p>
      </w:docPartBody>
    </w:docPart>
    <w:docPart>
      <w:docPartPr>
        <w:name w:val="457129E535A244469724DFA968DE306C"/>
        <w:category>
          <w:name w:val="Général"/>
          <w:gallery w:val="placeholder"/>
        </w:category>
        <w:types>
          <w:type w:val="bbPlcHdr"/>
        </w:types>
        <w:behaviors>
          <w:behavior w:val="content"/>
        </w:behaviors>
        <w:guid w:val="{56647C59-B033-4E64-B707-E3C3F673F511}"/>
      </w:docPartPr>
      <w:docPartBody>
        <w:p w:rsidR="00000000" w:rsidRDefault="00AB288A">
          <w:pPr>
            <w:pStyle w:val="457129E535A244469724DFA968DE306C"/>
          </w:pPr>
          <w:r w:rsidRPr="005D6842">
            <w:rPr>
              <w:noProof/>
              <w:lang w:bidi="fr-FR"/>
            </w:rPr>
            <w:t>Projet d’entreprise</w:t>
          </w:r>
        </w:p>
      </w:docPartBody>
    </w:docPart>
    <w:docPart>
      <w:docPartPr>
        <w:name w:val="DCF772DA6EB744EEA653C86BF08CBBC2"/>
        <w:category>
          <w:name w:val="Général"/>
          <w:gallery w:val="placeholder"/>
        </w:category>
        <w:types>
          <w:type w:val="bbPlcHdr"/>
        </w:types>
        <w:behaviors>
          <w:behavior w:val="content"/>
        </w:behaviors>
        <w:guid w:val="{806C9085-2532-4E14-B2E1-B2BECEB2611B}"/>
      </w:docPartPr>
      <w:docPartBody>
        <w:p w:rsidR="00000000" w:rsidRDefault="00AB288A">
          <w:pPr>
            <w:pStyle w:val="DCF772DA6EB744EEA653C86BF08CBBC2"/>
          </w:pPr>
          <w:r w:rsidRPr="005D6842">
            <w:rPr>
              <w:noProof/>
              <w:lang w:bidi="fr-FR"/>
            </w:rPr>
            <w:t>Introduction</w:t>
          </w:r>
        </w:p>
      </w:docPartBody>
    </w:docPart>
    <w:docPart>
      <w:docPartPr>
        <w:name w:val="6852B5BEA62A4763980AB208E03AF771"/>
        <w:category>
          <w:name w:val="Général"/>
          <w:gallery w:val="placeholder"/>
        </w:category>
        <w:types>
          <w:type w:val="bbPlcHdr"/>
        </w:types>
        <w:behaviors>
          <w:behavior w:val="content"/>
        </w:behaviors>
        <w:guid w:val="{FA1E890F-8B72-4850-9623-55E60A223114}"/>
      </w:docPartPr>
      <w:docPartBody>
        <w:p w:rsidR="00000000" w:rsidRDefault="00AB288A">
          <w:pPr>
            <w:pStyle w:val="6852B5BEA62A4763980AB208E03AF771"/>
          </w:pPr>
          <w:r w:rsidRPr="005D6842">
            <w:rPr>
              <w:noProof/>
              <w:lang w:bidi="fr-FR"/>
            </w:rPr>
            <w:t>La rédaction d’un projet détaillé n’est pas nécessaire pour la plupart des entreprises. Cependant, la rédaction d’un bref projet d’entreprise offre plusieurs avantages qui compensent large</w:t>
          </w:r>
          <w:r w:rsidRPr="005D6842">
            <w:rPr>
              <w:noProof/>
              <w:lang w:bidi="fr-FR"/>
            </w:rPr>
            <w:t>ment l’investissement en temps :</w:t>
          </w:r>
        </w:p>
      </w:docPartBody>
    </w:docPart>
    <w:docPart>
      <w:docPartPr>
        <w:name w:val="EF4555C0B7FE460FA0209A0581917653"/>
        <w:category>
          <w:name w:val="Général"/>
          <w:gallery w:val="placeholder"/>
        </w:category>
        <w:types>
          <w:type w:val="bbPlcHdr"/>
        </w:types>
        <w:behaviors>
          <w:behavior w:val="content"/>
        </w:behaviors>
        <w:guid w:val="{5994F125-D4D1-4295-B4DA-43C3E73DB497}"/>
      </w:docPartPr>
      <w:docPartBody>
        <w:p w:rsidR="00DA5B65" w:rsidRPr="005D6842" w:rsidRDefault="00AB288A" w:rsidP="00AB288A">
          <w:pPr>
            <w:pStyle w:val="Listepuces"/>
            <w:rPr>
              <w:noProof/>
            </w:rPr>
          </w:pPr>
          <w:r w:rsidRPr="005D6842">
            <w:rPr>
              <w:noProof/>
              <w:lang w:bidi="fr-FR"/>
            </w:rPr>
            <w:t xml:space="preserve">Le processus de </w:t>
          </w:r>
          <w:r w:rsidRPr="005D6842">
            <w:rPr>
              <w:noProof/>
              <w:lang w:bidi="fr-FR"/>
            </w:rPr>
            <w:t>réflexion et de rédaction du projet apporte de la clarté.</w:t>
          </w:r>
        </w:p>
        <w:p w:rsidR="00AB288A" w:rsidRPr="005D6842" w:rsidRDefault="00AB288A" w:rsidP="00AB288A">
          <w:pPr>
            <w:pStyle w:val="Listepuces"/>
            <w:rPr>
              <w:noProof/>
            </w:rPr>
          </w:pPr>
          <w:r w:rsidRPr="005D6842">
            <w:rPr>
              <w:noProof/>
              <w:lang w:bidi="fr-FR"/>
            </w:rPr>
            <w:t>Si vous avez besoin de capitaux de sources extérieures, sachez que les investisseurs veulent voir un projet témoignant de votre compréhension et de votre vision approfondies de l’entreprise.</w:t>
          </w:r>
        </w:p>
        <w:p w:rsidR="00AB288A" w:rsidRPr="005D6842" w:rsidRDefault="00AB288A" w:rsidP="00AB288A">
          <w:pPr>
            <w:pStyle w:val="Listepuces"/>
            <w:rPr>
              <w:noProof/>
            </w:rPr>
          </w:pPr>
          <w:r w:rsidRPr="005D6842">
            <w:rPr>
              <w:noProof/>
              <w:lang w:bidi="fr-FR"/>
            </w:rPr>
            <w:t>Le projet vous aidera à hiérarchiser les tâches en fonction de leur importance.</w:t>
          </w:r>
        </w:p>
        <w:p w:rsidR="00AB288A" w:rsidRDefault="00AB288A">
          <w:pPr>
            <w:pStyle w:val="EF4555C0B7FE460FA0209A0581917653"/>
          </w:pPr>
          <w:r w:rsidRPr="005D6842">
            <w:rPr>
              <w:noProof/>
              <w:lang w:bidi="fr-FR"/>
            </w:rPr>
            <w:t xml:space="preserve">À mesure que l’entreprise croît, le projet apporte aux nouveaux dirigeants une compréhension commune de la vision. </w:t>
          </w:r>
        </w:p>
      </w:docPartBody>
    </w:docPart>
    <w:docPart>
      <w:docPartPr>
        <w:name w:val="31137D07099C4477937E002AB0E9B3B9"/>
        <w:category>
          <w:name w:val="Général"/>
          <w:gallery w:val="placeholder"/>
        </w:category>
        <w:types>
          <w:type w:val="bbPlcHdr"/>
        </w:types>
        <w:behaviors>
          <w:behavior w:val="content"/>
        </w:behaviors>
        <w:guid w:val="{29135A72-D647-4BE3-A54C-A40162345579}"/>
      </w:docPartPr>
      <w:docPartBody>
        <w:p w:rsidR="00AB288A" w:rsidRDefault="00AB288A">
          <w:pPr>
            <w:pStyle w:val="31137D07099C4477937E002AB0E9B3B9"/>
          </w:pPr>
          <w:r w:rsidRPr="005D6842">
            <w:rPr>
              <w:noProof/>
              <w:lang w:bidi="fr-FR"/>
            </w:rPr>
            <w:t>Un projet d’entreprise simple pour une startup dans le secteur des services peut être élaboré assez rapidement. En gardant à l’esprit le public ciblé, écrivez simplement. Le projet doit être compréhensible, lisible et réaliste.</w:t>
          </w:r>
        </w:p>
      </w:docPartBody>
    </w:docPart>
    <w:docPart>
      <w:docPartPr>
        <w:name w:val="5DFE3029628146269FA560E5AF41AE9F"/>
        <w:category>
          <w:name w:val="Général"/>
          <w:gallery w:val="placeholder"/>
        </w:category>
        <w:types>
          <w:type w:val="bbPlcHdr"/>
        </w:types>
        <w:behaviors>
          <w:behavior w:val="content"/>
        </w:behaviors>
        <w:guid w:val="{1B60B3C9-127E-4822-9510-0E64A7489DDB}"/>
      </w:docPartPr>
      <w:docPartBody>
        <w:p w:rsidR="00AB288A" w:rsidRDefault="00AB288A">
          <w:pPr>
            <w:pStyle w:val="5DFE3029628146269FA560E5AF41AE9F"/>
          </w:pPr>
          <w:r w:rsidRPr="005D6842">
            <w:rPr>
              <w:noProof/>
              <w:lang w:bidi="fr-FR"/>
            </w:rPr>
            <w:t>Ce modèle est organisé en sept sous-projets ou sections à compléter.</w:t>
          </w:r>
        </w:p>
      </w:docPartBody>
    </w:docPart>
    <w:docPart>
      <w:docPartPr>
        <w:name w:val="18B6A3D9FCE94F49887249E326883E3B"/>
        <w:category>
          <w:name w:val="Général"/>
          <w:gallery w:val="placeholder"/>
        </w:category>
        <w:types>
          <w:type w:val="bbPlcHdr"/>
        </w:types>
        <w:behaviors>
          <w:behavior w:val="content"/>
        </w:behaviors>
        <w:guid w:val="{2CF7A4C1-C142-4D3A-9A1D-56109FF8546C}"/>
      </w:docPartPr>
      <w:docPartBody>
        <w:p w:rsidR="00AB288A" w:rsidRPr="005D6842" w:rsidRDefault="00AB288A" w:rsidP="00AB288A">
          <w:pPr>
            <w:pStyle w:val="Listenumros"/>
            <w:rPr>
              <w:noProof/>
            </w:rPr>
          </w:pPr>
          <w:r w:rsidRPr="005D6842">
            <w:rPr>
              <w:noProof/>
              <w:lang w:bidi="fr-FR"/>
            </w:rPr>
            <w:t>Rapport de synthèse</w:t>
          </w:r>
        </w:p>
        <w:p w:rsidR="00AB288A" w:rsidRPr="005D6842" w:rsidRDefault="00AB288A" w:rsidP="00AB288A">
          <w:pPr>
            <w:pStyle w:val="Listenumros"/>
            <w:rPr>
              <w:noProof/>
            </w:rPr>
          </w:pPr>
          <w:r w:rsidRPr="005D6842">
            <w:rPr>
              <w:noProof/>
              <w:lang w:bidi="fr-FR"/>
            </w:rPr>
            <w:t>Présentation de l’entreprise</w:t>
          </w:r>
        </w:p>
        <w:p w:rsidR="00AB288A" w:rsidRPr="005D6842" w:rsidRDefault="00AB288A" w:rsidP="00AB288A">
          <w:pPr>
            <w:pStyle w:val="Listenumros"/>
            <w:rPr>
              <w:noProof/>
            </w:rPr>
          </w:pPr>
          <w:r w:rsidRPr="005D6842">
            <w:rPr>
              <w:noProof/>
              <w:lang w:bidi="fr-FR"/>
            </w:rPr>
            <w:t>Description de l’activité</w:t>
          </w:r>
        </w:p>
        <w:p w:rsidR="00AB288A" w:rsidRPr="005D6842" w:rsidRDefault="00AB288A" w:rsidP="00AB288A">
          <w:pPr>
            <w:pStyle w:val="Listenumros"/>
            <w:rPr>
              <w:noProof/>
            </w:rPr>
          </w:pPr>
          <w:r w:rsidRPr="005D6842">
            <w:rPr>
              <w:noProof/>
              <w:lang w:bidi="fr-FR"/>
            </w:rPr>
            <w:t>Analyse de marché</w:t>
          </w:r>
        </w:p>
        <w:p w:rsidR="00AB288A" w:rsidRPr="005D6842" w:rsidRDefault="00AB288A" w:rsidP="00AB288A">
          <w:pPr>
            <w:pStyle w:val="Listenumros"/>
            <w:rPr>
              <w:noProof/>
            </w:rPr>
          </w:pPr>
          <w:r w:rsidRPr="005D6842">
            <w:rPr>
              <w:noProof/>
              <w:lang w:bidi="fr-FR"/>
            </w:rPr>
            <w:t>Plan opérationnel</w:t>
          </w:r>
        </w:p>
        <w:p w:rsidR="00AB288A" w:rsidRPr="005D6842" w:rsidRDefault="00AB288A" w:rsidP="00AB288A">
          <w:pPr>
            <w:pStyle w:val="Listenumros"/>
            <w:rPr>
              <w:noProof/>
            </w:rPr>
          </w:pPr>
          <w:r w:rsidRPr="005D6842">
            <w:rPr>
              <w:noProof/>
              <w:lang w:bidi="fr-FR"/>
            </w:rPr>
            <w:t>Plan marketing et ventes</w:t>
          </w:r>
        </w:p>
        <w:p w:rsidR="00AB288A" w:rsidRDefault="00AB288A">
          <w:pPr>
            <w:pStyle w:val="18B6A3D9FCE94F49887249E326883E3B"/>
          </w:pPr>
          <w:r w:rsidRPr="005D6842">
            <w:rPr>
              <w:noProof/>
              <w:lang w:bidi="fr-FR"/>
            </w:rPr>
            <w:t>Plan financier</w:t>
          </w:r>
        </w:p>
      </w:docPartBody>
    </w:docPart>
    <w:docPart>
      <w:docPartPr>
        <w:name w:val="48806A308E1A4285935B7682CE980F17"/>
        <w:category>
          <w:name w:val="Général"/>
          <w:gallery w:val="placeholder"/>
        </w:category>
        <w:types>
          <w:type w:val="bbPlcHdr"/>
        </w:types>
        <w:behaviors>
          <w:behavior w:val="content"/>
        </w:behaviors>
        <w:guid w:val="{82279313-C044-4F1E-B4F3-5838D42F3092}"/>
      </w:docPartPr>
      <w:docPartBody>
        <w:p w:rsidR="00AB288A" w:rsidRPr="005D6842" w:rsidRDefault="00AB288A" w:rsidP="00AB288A">
          <w:pPr>
            <w:rPr>
              <w:noProof/>
            </w:rPr>
          </w:pPr>
          <w:r w:rsidRPr="005D6842">
            <w:rPr>
              <w:noProof/>
              <w:lang w:bidi="fr-FR"/>
            </w:rPr>
            <w:t xml:space="preserve">Nous vous recommandons de ne rédiger la Note de synthèse qu’après avoir terminé les autres sections. À mesure que vous entrez des informations, de la vue d’ensemble de l’entreprise au plan financier, le contenu doit raconter l’histoire de la motivation et de la vision sous-jacentes du projet. Veillez à inclure ce qui permettra à l’entreprise de réussir, ainsi que la manière dont cette réussite sera atteinte et calculée. </w:t>
          </w:r>
        </w:p>
        <w:p w:rsidR="00AB288A" w:rsidRDefault="00AB288A">
          <w:pPr>
            <w:pStyle w:val="48806A308E1A4285935B7682CE980F17"/>
          </w:pPr>
          <w:r w:rsidRPr="005D6842">
            <w:rPr>
              <w:noProof/>
              <w:lang w:bidi="fr-FR"/>
            </w:rPr>
            <w:t>Il est important de tenir à jour le projet d’entreprise afin de pouvoir suivre sa progression, de célébrer sa réussite et de l’ajuster quand des problèmes se posent. L’idéal est de faire cela à une fréquence trimestrielle, sinon mensuelle.</w:t>
          </w:r>
        </w:p>
      </w:docPartBody>
    </w:docPart>
    <w:docPart>
      <w:docPartPr>
        <w:name w:val="B477F232B46C409BADECE717EAF91D1C"/>
        <w:category>
          <w:name w:val="Général"/>
          <w:gallery w:val="placeholder"/>
        </w:category>
        <w:types>
          <w:type w:val="bbPlcHdr"/>
        </w:types>
        <w:behaviors>
          <w:behavior w:val="content"/>
        </w:behaviors>
        <w:guid w:val="{4716C453-AEAD-4AEC-ABCD-24D98705F052}"/>
      </w:docPartPr>
      <w:docPartBody>
        <w:p w:rsidR="00AB288A" w:rsidRDefault="00AB288A">
          <w:pPr>
            <w:pStyle w:val="B477F232B46C409BADECE717EAF91D1C"/>
          </w:pPr>
          <w:r w:rsidRPr="005D6842">
            <w:rPr>
              <w:rStyle w:val="Gras"/>
              <w:noProof/>
              <w:lang w:bidi="fr-FR"/>
            </w:rPr>
            <w:t>Vous devez rédiger le rapport de synthèse en dernier</w:t>
          </w:r>
        </w:p>
      </w:docPartBody>
    </w:docPart>
    <w:docPart>
      <w:docPartPr>
        <w:name w:val="9AB92AB5A1854277B7C717F74EF05A90"/>
        <w:category>
          <w:name w:val="Général"/>
          <w:gallery w:val="placeholder"/>
        </w:category>
        <w:types>
          <w:type w:val="bbPlcHdr"/>
        </w:types>
        <w:behaviors>
          <w:behavior w:val="content"/>
        </w:behaviors>
        <w:guid w:val="{56F3447D-5213-4EFA-8A33-3308B3C90900}"/>
      </w:docPartPr>
      <w:docPartBody>
        <w:p w:rsidR="00AB288A" w:rsidRDefault="00AB288A">
          <w:pPr>
            <w:pStyle w:val="9AB92AB5A1854277B7C717F74EF05A90"/>
          </w:pPr>
          <w:r w:rsidRPr="005D6842">
            <w:rPr>
              <w:noProof/>
              <w:lang w:bidi="fr-FR"/>
            </w:rPr>
            <w:t xml:space="preserve">une fois le reste du projet élaboré. Il s’agit d’une vue d’ensemble (dont la longueur ne devrait pas dépasser une page) de l’entreprise, incluant le problème que celle-ci se propose de résoudre, la raison pour laquelle sa solution se distingue des autres, le profil du client idéal et les résultats escomptés. La note de synthèse doit fournir une description générale et positive de l’entreprise. </w:t>
          </w:r>
        </w:p>
      </w:docPartBody>
    </w:docPart>
    <w:docPart>
      <w:docPartPr>
        <w:name w:val="3C20D65684374172AF8341AEB368AB81"/>
        <w:category>
          <w:name w:val="Général"/>
          <w:gallery w:val="placeholder"/>
        </w:category>
        <w:types>
          <w:type w:val="bbPlcHdr"/>
        </w:types>
        <w:behaviors>
          <w:behavior w:val="content"/>
        </w:behaviors>
        <w:guid w:val="{3F5CC5C7-C4DF-4574-875C-3B0F3A66241E}"/>
      </w:docPartPr>
      <w:docPartBody>
        <w:p w:rsidR="00AB288A" w:rsidRPr="005D6842" w:rsidRDefault="00AB288A" w:rsidP="00AB288A">
          <w:pPr>
            <w:rPr>
              <w:noProof/>
            </w:rPr>
          </w:pPr>
          <w:r w:rsidRPr="005D6842">
            <w:rPr>
              <w:noProof/>
              <w:lang w:bidi="fr-FR"/>
            </w:rPr>
            <w:t xml:space="preserve">Si l’entreprise a besoin d’investissements extérieurs, indiquez le montant nécessaire, la manière dont vous comptez l’utiliser et la manière de rentabiliser son activité. Gardez à l’esprit que cette section est la première chose qu’un investisseur potentiel lira. Il s’agit donc de susciter son intérêt rapidement. </w:t>
          </w:r>
        </w:p>
        <w:p w:rsidR="00AB288A" w:rsidRDefault="00AB288A">
          <w:pPr>
            <w:pStyle w:val="3C20D65684374172AF8341AEB368AB81"/>
          </w:pPr>
          <w:r w:rsidRPr="005D6842">
            <w:rPr>
              <w:noProof/>
              <w:lang w:bidi="fr-FR"/>
            </w:rPr>
            <w:t>Les titres suggérés pour structurer cet projet d’entreprise sont les suivants.</w:t>
          </w:r>
        </w:p>
      </w:docPartBody>
    </w:docPart>
    <w:docPart>
      <w:docPartPr>
        <w:name w:val="04B2B9D60D2E4D318B2850F7EA2CAF70"/>
        <w:category>
          <w:name w:val="Général"/>
          <w:gallery w:val="placeholder"/>
        </w:category>
        <w:types>
          <w:type w:val="bbPlcHdr"/>
        </w:types>
        <w:behaviors>
          <w:behavior w:val="content"/>
        </w:behaviors>
        <w:guid w:val="{99B4991F-BF2A-480F-AA64-A570BA03231C}"/>
      </w:docPartPr>
      <w:docPartBody>
        <w:p w:rsidR="00AB288A" w:rsidRDefault="00AB288A">
          <w:pPr>
            <w:pStyle w:val="04B2B9D60D2E4D318B2850F7EA2CAF70"/>
          </w:pPr>
          <w:r w:rsidRPr="005D6842">
            <w:rPr>
              <w:rStyle w:val="Gras"/>
              <w:noProof/>
              <w:lang w:bidi="fr-FR"/>
            </w:rPr>
            <w:t>Opportunité :</w:t>
          </w:r>
        </w:p>
      </w:docPartBody>
    </w:docPart>
    <w:docPart>
      <w:docPartPr>
        <w:name w:val="9774B4657ACE4F91A32A8EF549D9F7AA"/>
        <w:category>
          <w:name w:val="Général"/>
          <w:gallery w:val="placeholder"/>
        </w:category>
        <w:types>
          <w:type w:val="bbPlcHdr"/>
        </w:types>
        <w:behaviors>
          <w:behavior w:val="content"/>
        </w:behaviors>
        <w:guid w:val="{BC345D60-D6F7-4A54-8CBB-DFAF2744FBF7}"/>
      </w:docPartPr>
      <w:docPartBody>
        <w:p w:rsidR="00AB288A" w:rsidRDefault="00AB288A">
          <w:pPr>
            <w:pStyle w:val="9774B4657ACE4F91A32A8EF549D9F7AA"/>
          </w:pPr>
          <w:r w:rsidRPr="005D6842">
            <w:rPr>
              <w:noProof/>
              <w:lang w:bidi="fr-FR"/>
            </w:rPr>
            <w:t>Quel problème l’entreprise va-t-elle résoudre ?</w:t>
          </w:r>
        </w:p>
      </w:docPartBody>
    </w:docPart>
    <w:docPart>
      <w:docPartPr>
        <w:name w:val="166ACF1FF8414E53B4F561A796EF04AC"/>
        <w:category>
          <w:name w:val="Général"/>
          <w:gallery w:val="placeholder"/>
        </w:category>
        <w:types>
          <w:type w:val="bbPlcHdr"/>
        </w:types>
        <w:behaviors>
          <w:behavior w:val="content"/>
        </w:behaviors>
        <w:guid w:val="{A6D100AF-293B-4EF1-B33A-208D7FD6B377}"/>
      </w:docPartPr>
      <w:docPartBody>
        <w:p w:rsidR="00AB288A" w:rsidRDefault="00AB288A">
          <w:pPr>
            <w:pStyle w:val="166ACF1FF8414E53B4F561A796EF04AC"/>
          </w:pPr>
          <w:r w:rsidRPr="005D6842">
            <w:rPr>
              <w:rStyle w:val="Gras"/>
              <w:noProof/>
              <w:lang w:bidi="fr-FR"/>
            </w:rPr>
            <w:t>Mission :</w:t>
          </w:r>
        </w:p>
      </w:docPartBody>
    </w:docPart>
    <w:docPart>
      <w:docPartPr>
        <w:name w:val="9D18EBA6571F4DBFAE5566175610084C"/>
        <w:category>
          <w:name w:val="Général"/>
          <w:gallery w:val="placeholder"/>
        </w:category>
        <w:types>
          <w:type w:val="bbPlcHdr"/>
        </w:types>
        <w:behaviors>
          <w:behavior w:val="content"/>
        </w:behaviors>
        <w:guid w:val="{326824B7-D25D-44FB-BC1E-2171617CF0B3}"/>
      </w:docPartPr>
      <w:docPartBody>
        <w:p w:rsidR="00AB288A" w:rsidRDefault="00AB288A">
          <w:pPr>
            <w:pStyle w:val="9D18EBA6571F4DBFAE5566175610084C"/>
          </w:pPr>
          <w:r w:rsidRPr="005D6842">
            <w:rPr>
              <w:noProof/>
              <w:lang w:bidi="fr-FR"/>
            </w:rPr>
            <w:t>Quel problème l’entreprise va-t-elle résoudre ?</w:t>
          </w:r>
        </w:p>
      </w:docPartBody>
    </w:docPart>
    <w:docPart>
      <w:docPartPr>
        <w:name w:val="53F082F0847F43C6B986DE963F055204"/>
        <w:category>
          <w:name w:val="Général"/>
          <w:gallery w:val="placeholder"/>
        </w:category>
        <w:types>
          <w:type w:val="bbPlcHdr"/>
        </w:types>
        <w:behaviors>
          <w:behavior w:val="content"/>
        </w:behaviors>
        <w:guid w:val="{D144C4C3-81FA-4700-A71D-76CEF1F6931C}"/>
      </w:docPartPr>
      <w:docPartBody>
        <w:p w:rsidR="00AB288A" w:rsidRDefault="00AB288A">
          <w:pPr>
            <w:pStyle w:val="53F082F0847F43C6B986DE963F055204"/>
          </w:pPr>
          <w:r w:rsidRPr="005D6842">
            <w:rPr>
              <w:rStyle w:val="Gras"/>
              <w:noProof/>
              <w:lang w:bidi="fr-FR"/>
            </w:rPr>
            <w:t>Solution :</w:t>
          </w:r>
        </w:p>
      </w:docPartBody>
    </w:docPart>
    <w:docPart>
      <w:docPartPr>
        <w:name w:val="7A7FD8FCE7BF488C9A3573CF7D70E0F7"/>
        <w:category>
          <w:name w:val="Général"/>
          <w:gallery w:val="placeholder"/>
        </w:category>
        <w:types>
          <w:type w:val="bbPlcHdr"/>
        </w:types>
        <w:behaviors>
          <w:behavior w:val="content"/>
        </w:behaviors>
        <w:guid w:val="{478E64AE-959F-4ADF-BD81-5EF02266A0C0}"/>
      </w:docPartPr>
      <w:docPartBody>
        <w:p w:rsidR="00AB288A" w:rsidRDefault="00AB288A">
          <w:pPr>
            <w:pStyle w:val="7A7FD8FCE7BF488C9A3573CF7D70E0F7"/>
          </w:pPr>
          <w:r w:rsidRPr="005D6842">
            <w:rPr>
              <w:noProof/>
              <w:lang w:bidi="fr-FR"/>
            </w:rPr>
            <w:t>Comment le service est-il susceptible de résoudre de façon inédite le problème épinglé ?</w:t>
          </w:r>
        </w:p>
      </w:docPartBody>
    </w:docPart>
    <w:docPart>
      <w:docPartPr>
        <w:name w:val="EB93461B4ADD4CDC8D96FB2F14ADDDC5"/>
        <w:category>
          <w:name w:val="Général"/>
          <w:gallery w:val="placeholder"/>
        </w:category>
        <w:types>
          <w:type w:val="bbPlcHdr"/>
        </w:types>
        <w:behaviors>
          <w:behavior w:val="content"/>
        </w:behaviors>
        <w:guid w:val="{E6685109-84BE-4FF6-918B-5992BEDB633E}"/>
      </w:docPartPr>
      <w:docPartBody>
        <w:p w:rsidR="00AB288A" w:rsidRDefault="00AB288A">
          <w:pPr>
            <w:pStyle w:val="EB93461B4ADD4CDC8D96FB2F14ADDDC5"/>
          </w:pPr>
          <w:r w:rsidRPr="005D6842">
            <w:rPr>
              <w:rStyle w:val="Gras"/>
              <w:noProof/>
              <w:lang w:bidi="fr-FR"/>
            </w:rPr>
            <w:t>Analyse du marché :</w:t>
          </w:r>
        </w:p>
      </w:docPartBody>
    </w:docPart>
    <w:docPart>
      <w:docPartPr>
        <w:name w:val="E5E0088CB96E4A568736E92FDEF9A123"/>
        <w:category>
          <w:name w:val="Général"/>
          <w:gallery w:val="placeholder"/>
        </w:category>
        <w:types>
          <w:type w:val="bbPlcHdr"/>
        </w:types>
        <w:behaviors>
          <w:behavior w:val="content"/>
        </w:behaviors>
        <w:guid w:val="{E65BBF3A-C4CA-472B-A49C-D08F36BC2E2B}"/>
      </w:docPartPr>
      <w:docPartBody>
        <w:p w:rsidR="00AB288A" w:rsidRDefault="00AB288A">
          <w:pPr>
            <w:pStyle w:val="E5E0088CB96E4A568736E92FDEF9A123"/>
          </w:pPr>
          <w:r w:rsidRPr="005D6842">
            <w:rPr>
              <w:noProof/>
              <w:lang w:bidi="fr-FR"/>
            </w:rPr>
            <w:t>Quels sont le marché et les clients ciblés dans l’idéal ?</w:t>
          </w:r>
        </w:p>
      </w:docPartBody>
    </w:docPart>
    <w:docPart>
      <w:docPartPr>
        <w:name w:val="2AFC409D0717478B829B92E22E29BAE7"/>
        <w:category>
          <w:name w:val="Général"/>
          <w:gallery w:val="placeholder"/>
        </w:category>
        <w:types>
          <w:type w:val="bbPlcHdr"/>
        </w:types>
        <w:behaviors>
          <w:behavior w:val="content"/>
        </w:behaviors>
        <w:guid w:val="{4EAECE73-F6C3-48C1-BEDA-432BBB2DE911}"/>
      </w:docPartPr>
      <w:docPartBody>
        <w:p w:rsidR="00AB288A" w:rsidRDefault="00AB288A">
          <w:pPr>
            <w:pStyle w:val="2AFC409D0717478B829B92E22E29BAE7"/>
          </w:pPr>
          <w:r w:rsidRPr="005D6842">
            <w:rPr>
              <w:rStyle w:val="Gras"/>
              <w:noProof/>
              <w:lang w:bidi="fr-FR"/>
            </w:rPr>
            <w:t>Avantage concurrentiel :</w:t>
          </w:r>
        </w:p>
      </w:docPartBody>
    </w:docPart>
    <w:docPart>
      <w:docPartPr>
        <w:name w:val="0DDADC37470B4C6984B5CE440F355B70"/>
        <w:category>
          <w:name w:val="Général"/>
          <w:gallery w:val="placeholder"/>
        </w:category>
        <w:types>
          <w:type w:val="bbPlcHdr"/>
        </w:types>
        <w:behaviors>
          <w:behavior w:val="content"/>
        </w:behaviors>
        <w:guid w:val="{ADA8C1F5-1D64-493A-BD4B-D28910FC8558}"/>
      </w:docPartPr>
      <w:docPartBody>
        <w:p w:rsidR="00AB288A" w:rsidRDefault="00AB288A">
          <w:pPr>
            <w:pStyle w:val="0DDADC37470B4C6984B5CE440F355B70"/>
          </w:pPr>
          <w:r w:rsidRPr="005D6842">
            <w:rPr>
              <w:noProof/>
              <w:lang w:bidi="fr-FR"/>
            </w:rPr>
            <w:t>Comment l’entreprise compte-t-elle percer compte tenu de la concurrence ?</w:t>
          </w:r>
        </w:p>
      </w:docPartBody>
    </w:docPart>
    <w:docPart>
      <w:docPartPr>
        <w:name w:val="B30F4934C88A47B4AE190C07324CB80E"/>
        <w:category>
          <w:name w:val="Général"/>
          <w:gallery w:val="placeholder"/>
        </w:category>
        <w:types>
          <w:type w:val="bbPlcHdr"/>
        </w:types>
        <w:behaviors>
          <w:behavior w:val="content"/>
        </w:behaviors>
        <w:guid w:val="{44729960-5247-43D8-8972-AE46368A88F6}"/>
      </w:docPartPr>
      <w:docPartBody>
        <w:p w:rsidR="00AB288A" w:rsidRDefault="00AB288A">
          <w:pPr>
            <w:pStyle w:val="B30F4934C88A47B4AE190C07324CB80E"/>
          </w:pPr>
          <w:r w:rsidRPr="005D6842">
            <w:rPr>
              <w:rStyle w:val="Gras"/>
              <w:noProof/>
              <w:lang w:bidi="fr-FR"/>
            </w:rPr>
            <w:t>Propriété :</w:t>
          </w:r>
        </w:p>
      </w:docPartBody>
    </w:docPart>
    <w:docPart>
      <w:docPartPr>
        <w:name w:val="AE53F93445D443DDBF9E707A443D9883"/>
        <w:category>
          <w:name w:val="Général"/>
          <w:gallery w:val="placeholder"/>
        </w:category>
        <w:types>
          <w:type w:val="bbPlcHdr"/>
        </w:types>
        <w:behaviors>
          <w:behavior w:val="content"/>
        </w:behaviors>
        <w:guid w:val="{110EE0B6-F39E-4B19-A3F5-398419C05F4E}"/>
      </w:docPartPr>
      <w:docPartBody>
        <w:p w:rsidR="00AB288A" w:rsidRDefault="00AB288A">
          <w:pPr>
            <w:pStyle w:val="AE53F93445D443DDBF9E707A443D9883"/>
          </w:pPr>
          <w:r w:rsidRPr="005D6842">
            <w:rPr>
              <w:noProof/>
              <w:lang w:bidi="fr-FR"/>
            </w:rPr>
            <w:t>Quelles sont les principales parties prenantes au sein de l’entreprise ?</w:t>
          </w:r>
        </w:p>
      </w:docPartBody>
    </w:docPart>
    <w:docPart>
      <w:docPartPr>
        <w:name w:val="33A6A5C811A74F138D976F50B26C0E7B"/>
        <w:category>
          <w:name w:val="Général"/>
          <w:gallery w:val="placeholder"/>
        </w:category>
        <w:types>
          <w:type w:val="bbPlcHdr"/>
        </w:types>
        <w:behaviors>
          <w:behavior w:val="content"/>
        </w:behaviors>
        <w:guid w:val="{EE90744F-FF0D-4CCD-BE3D-9237BDF7CD74}"/>
      </w:docPartPr>
      <w:docPartBody>
        <w:p w:rsidR="00AB288A" w:rsidRDefault="00AB288A">
          <w:pPr>
            <w:pStyle w:val="33A6A5C811A74F138D976F50B26C0E7B"/>
          </w:pPr>
          <w:r w:rsidRPr="005D6842">
            <w:rPr>
              <w:rStyle w:val="Gras"/>
              <w:noProof/>
              <w:lang w:bidi="fr-FR"/>
            </w:rPr>
            <w:t>Retours escomptés :</w:t>
          </w:r>
        </w:p>
      </w:docPartBody>
    </w:docPart>
    <w:docPart>
      <w:docPartPr>
        <w:name w:val="2EBE130EC66A409FA73AF0D5F2059E90"/>
        <w:category>
          <w:name w:val="Général"/>
          <w:gallery w:val="placeholder"/>
        </w:category>
        <w:types>
          <w:type w:val="bbPlcHdr"/>
        </w:types>
        <w:behaviors>
          <w:behavior w:val="content"/>
        </w:behaviors>
        <w:guid w:val="{E7F5DD55-C586-4D9F-884A-19E346EC13DE}"/>
      </w:docPartPr>
      <w:docPartBody>
        <w:p w:rsidR="00AB288A" w:rsidRDefault="00AB288A">
          <w:pPr>
            <w:pStyle w:val="2EBE130EC66A409FA73AF0D5F2059E90"/>
          </w:pPr>
          <w:r w:rsidRPr="005D6842">
            <w:rPr>
              <w:noProof/>
              <w:lang w:bidi="fr-FR"/>
            </w:rPr>
            <w:t>Quels sont les étapes clés en termes de chiffre d’affaires, de bénéfices, de croissance et de clientèle ?</w:t>
          </w:r>
        </w:p>
      </w:docPartBody>
    </w:docPart>
    <w:docPart>
      <w:docPartPr>
        <w:name w:val="276084ABDA184A9AAEDADB77AE0D2C3F"/>
        <w:category>
          <w:name w:val="Général"/>
          <w:gallery w:val="placeholder"/>
        </w:category>
        <w:types>
          <w:type w:val="bbPlcHdr"/>
        </w:types>
        <w:behaviors>
          <w:behavior w:val="content"/>
        </w:behaviors>
        <w:guid w:val="{A013BCBA-2DF5-448F-ACBD-8224C5EB9B4D}"/>
      </w:docPartPr>
      <w:docPartBody>
        <w:p w:rsidR="00AB288A" w:rsidRPr="005D6842" w:rsidRDefault="00AB288A" w:rsidP="00AB288A">
          <w:pPr>
            <w:rPr>
              <w:noProof/>
            </w:rPr>
          </w:pPr>
          <w:r w:rsidRPr="005D6842">
            <w:rPr>
              <w:noProof/>
              <w:lang w:bidi="fr-FR"/>
            </w:rPr>
            <w:t>La présentation de l’entreprise est un bref résumé de l’activité de celle-ci, indiquant ce qu’elle fournit d’inédit, sa mission, la manière dont elle a commencé, son positionnement sur le marché, sa structure opérationnelle et ses objectifs financiers. Après avoir parcouru cette section, le lecteur doit avoir compris dans les grandes lignes ce que l’entreprise compte faire et la manière dont elle est organisée.</w:t>
          </w:r>
        </w:p>
        <w:p w:rsidR="00AB288A" w:rsidRDefault="00AB288A">
          <w:pPr>
            <w:pStyle w:val="276084ABDA184A9AAEDADB77AE0D2C3F"/>
          </w:pPr>
          <w:r w:rsidRPr="005D6842">
            <w:rPr>
              <w:noProof/>
              <w:lang w:bidi="fr-FR"/>
            </w:rPr>
            <w:t>Cette section ne doit pas être longue. Veillez à ce qu’elle soit succincte. Il s’agit d’une sorte de cliché de l’entreprise. Le type d’activité détermine les sections que doit comprendre le projet d’entreprise. N’incluez que les éléments indispensables à la présentation correcte de l’activité.</w:t>
          </w:r>
        </w:p>
      </w:docPartBody>
    </w:docPart>
    <w:docPart>
      <w:docPartPr>
        <w:name w:val="1271EB200F374A909F4EE9750C76F0C2"/>
        <w:category>
          <w:name w:val="Général"/>
          <w:gallery w:val="placeholder"/>
        </w:category>
        <w:types>
          <w:type w:val="bbPlcHdr"/>
        </w:types>
        <w:behaviors>
          <w:behavior w:val="content"/>
        </w:behaviors>
        <w:guid w:val="{A81E57E2-2D82-49BE-9784-10C7B87A5B62}"/>
      </w:docPartPr>
      <w:docPartBody>
        <w:p w:rsidR="00AB288A" w:rsidRDefault="00AB288A">
          <w:pPr>
            <w:pStyle w:val="1271EB200F374A909F4EE9750C76F0C2"/>
          </w:pPr>
          <w:r w:rsidRPr="005D6842">
            <w:rPr>
              <w:rStyle w:val="Gras"/>
              <w:noProof/>
              <w:lang w:bidi="fr-FR"/>
            </w:rPr>
            <w:t>Présentation de l’entreprise :</w:t>
          </w:r>
        </w:p>
      </w:docPartBody>
    </w:docPart>
    <w:docPart>
      <w:docPartPr>
        <w:name w:val="C5478A7487A74C3F8BB51F5C9100F2EF"/>
        <w:category>
          <w:name w:val="Général"/>
          <w:gallery w:val="placeholder"/>
        </w:category>
        <w:types>
          <w:type w:val="bbPlcHdr"/>
        </w:types>
        <w:behaviors>
          <w:behavior w:val="content"/>
        </w:behaviors>
        <w:guid w:val="{7CD6AEA5-4850-45E8-8B48-C6258C31D93D}"/>
      </w:docPartPr>
      <w:docPartBody>
        <w:p w:rsidR="00AB288A" w:rsidRDefault="00AB288A">
          <w:pPr>
            <w:pStyle w:val="C5478A7487A74C3F8BB51F5C9100F2EF"/>
          </w:pPr>
          <w:r w:rsidRPr="005D6842">
            <w:rPr>
              <w:noProof/>
              <w:lang w:bidi="fr-FR"/>
            </w:rPr>
            <w:t>Cette section, parfois appelée « argumentaire éclair », est destinée à introduire l’entreprise. Elle présente la vision de celle-ci et ce qu’elle se propose de faire. Mentionnez les grands objectifs de l’entreprise ainsi que certains de ses objectifs à court terme.</w:t>
          </w:r>
        </w:p>
      </w:docPartBody>
    </w:docPart>
    <w:docPart>
      <w:docPartPr>
        <w:name w:val="70A5B76E114E402190D46DEA39BB3902"/>
        <w:category>
          <w:name w:val="Général"/>
          <w:gallery w:val="placeholder"/>
        </w:category>
        <w:types>
          <w:type w:val="bbPlcHdr"/>
        </w:types>
        <w:behaviors>
          <w:behavior w:val="content"/>
        </w:behaviors>
        <w:guid w:val="{1B1A881D-2A3D-4F6E-8F34-0A0E30FBD731}"/>
      </w:docPartPr>
      <w:docPartBody>
        <w:p w:rsidR="00AB288A" w:rsidRDefault="00AB288A">
          <w:pPr>
            <w:pStyle w:val="70A5B76E114E402190D46DEA39BB3902"/>
          </w:pPr>
          <w:r w:rsidRPr="005D6842">
            <w:rPr>
              <w:rStyle w:val="Gras"/>
              <w:noProof/>
              <w:lang w:bidi="fr-FR"/>
            </w:rPr>
            <w:t>Énoncé de mission :</w:t>
          </w:r>
        </w:p>
      </w:docPartBody>
    </w:docPart>
    <w:docPart>
      <w:docPartPr>
        <w:name w:val="49BF3E75BD3243F28E835E07C39632D0"/>
        <w:category>
          <w:name w:val="Général"/>
          <w:gallery w:val="placeholder"/>
        </w:category>
        <w:types>
          <w:type w:val="bbPlcHdr"/>
        </w:types>
        <w:behaviors>
          <w:behavior w:val="content"/>
        </w:behaviors>
        <w:guid w:val="{A07F95FC-5E76-4508-8D80-0FF11192CD38}"/>
      </w:docPartPr>
      <w:docPartBody>
        <w:p w:rsidR="00AB288A" w:rsidRDefault="00AB288A">
          <w:pPr>
            <w:pStyle w:val="49BF3E75BD3243F28E835E07C39632D0"/>
          </w:pPr>
          <w:r w:rsidRPr="005D6842">
            <w:rPr>
              <w:noProof/>
              <w:lang w:bidi="fr-FR"/>
            </w:rPr>
            <w:t>Il s’agit d’une énumération concise des principes directeurs de l’entreprise et de ce qu’elle compte faire pour ses clients, employés, actionnaires et autres parties prenantes.</w:t>
          </w:r>
        </w:p>
      </w:docPartBody>
    </w:docPart>
    <w:docPart>
      <w:docPartPr>
        <w:name w:val="DA5B9F0850EB4CBA81D6D12F4DB24D3A"/>
        <w:category>
          <w:name w:val="Général"/>
          <w:gallery w:val="placeholder"/>
        </w:category>
        <w:types>
          <w:type w:val="bbPlcHdr"/>
        </w:types>
        <w:behaviors>
          <w:behavior w:val="content"/>
        </w:behaviors>
        <w:guid w:val="{C6F1B38D-D8A8-4672-BC9E-88EE87E910A6}"/>
      </w:docPartPr>
      <w:docPartBody>
        <w:p w:rsidR="00AB288A" w:rsidRDefault="00AB288A">
          <w:pPr>
            <w:pStyle w:val="DA5B9F0850EB4CBA81D6D12F4DB24D3A"/>
          </w:pPr>
          <w:r w:rsidRPr="005D6842">
            <w:rPr>
              <w:rStyle w:val="Gras"/>
              <w:noProof/>
              <w:lang w:bidi="fr-FR"/>
            </w:rPr>
            <w:t>Historique de l’entreprise :</w:t>
          </w:r>
        </w:p>
      </w:docPartBody>
    </w:docPart>
    <w:docPart>
      <w:docPartPr>
        <w:name w:val="0FCD2A4A5F114F2C8F301ACD1D495AA3"/>
        <w:category>
          <w:name w:val="Général"/>
          <w:gallery w:val="placeholder"/>
        </w:category>
        <w:types>
          <w:type w:val="bbPlcHdr"/>
        </w:types>
        <w:behaviors>
          <w:behavior w:val="content"/>
        </w:behaviors>
        <w:guid w:val="{605A3F60-21EA-4C6B-9B65-F2EA04C9E0D1}"/>
      </w:docPartPr>
      <w:docPartBody>
        <w:p w:rsidR="00AB288A" w:rsidRDefault="00AB288A">
          <w:pPr>
            <w:pStyle w:val="0FCD2A4A5F114F2C8F301ACD1D495AA3"/>
          </w:pPr>
          <w:r w:rsidRPr="005D6842">
            <w:rPr>
              <w:noProof/>
              <w:lang w:bidi="fr-FR"/>
            </w:rPr>
            <w:t>Il s’agit d’une relation de l’histoire de l’entreprise, en particulier de la raison pour laquelle elle a été fondée. Utilisez cette section pour retracer l’historique général de l’entreprise depuis sa création et informer le lecteur de sa situation actuelle en termes de ventes, de bénéfices, de services clés et de clients.</w:t>
          </w:r>
        </w:p>
      </w:docPartBody>
    </w:docPart>
    <w:docPart>
      <w:docPartPr>
        <w:name w:val="0693937C104E4F8C9E409005ECECAF89"/>
        <w:category>
          <w:name w:val="Général"/>
          <w:gallery w:val="placeholder"/>
        </w:category>
        <w:types>
          <w:type w:val="bbPlcHdr"/>
        </w:types>
        <w:behaviors>
          <w:behavior w:val="content"/>
        </w:behaviors>
        <w:guid w:val="{C1DB3061-D9E6-4FE1-86B1-EDB4EB637FE3}"/>
      </w:docPartPr>
      <w:docPartBody>
        <w:p w:rsidR="00AB288A" w:rsidRDefault="00AB288A">
          <w:pPr>
            <w:pStyle w:val="0693937C104E4F8C9E409005ECECAF89"/>
          </w:pPr>
          <w:r w:rsidRPr="005D6842">
            <w:rPr>
              <w:rStyle w:val="Gras"/>
              <w:noProof/>
              <w:lang w:bidi="fr-FR"/>
            </w:rPr>
            <w:t>Marchés et services :</w:t>
          </w:r>
        </w:p>
      </w:docPartBody>
    </w:docPart>
    <w:docPart>
      <w:docPartPr>
        <w:name w:val="6FB1397A4E774F2CA9048F31783CFF9E"/>
        <w:category>
          <w:name w:val="Général"/>
          <w:gallery w:val="placeholder"/>
        </w:category>
        <w:types>
          <w:type w:val="bbPlcHdr"/>
        </w:types>
        <w:behaviors>
          <w:behavior w:val="content"/>
        </w:behaviors>
        <w:guid w:val="{FEBBC9F5-01A6-498D-9E01-28874504F515}"/>
      </w:docPartPr>
      <w:docPartBody>
        <w:p w:rsidR="00AB288A" w:rsidRDefault="00AB288A">
          <w:pPr>
            <w:pStyle w:val="6FB1397A4E774F2CA9048F31783CFF9E"/>
          </w:pPr>
          <w:r w:rsidRPr="005D6842">
            <w:rPr>
              <w:noProof/>
              <w:lang w:bidi="fr-FR"/>
            </w:rPr>
            <w:t>Cette section décrit le marché cible et les besoins de celui-ci que l’entreprise veut satisfaire. Décrivez brièvement les services offerts, les marchés ciblés et les types de clients. Cette section peut être une vue d’ensemble assez générale, car vous fournirez plus de détails dans une section ultérieure de ce projet.</w:t>
          </w:r>
        </w:p>
      </w:docPartBody>
    </w:docPart>
    <w:docPart>
      <w:docPartPr>
        <w:name w:val="7AA563E1B064401692D5F03729ABF846"/>
        <w:category>
          <w:name w:val="Général"/>
          <w:gallery w:val="placeholder"/>
        </w:category>
        <w:types>
          <w:type w:val="bbPlcHdr"/>
        </w:types>
        <w:behaviors>
          <w:behavior w:val="content"/>
        </w:behaviors>
        <w:guid w:val="{D6EF9BB2-8F14-4933-979F-38DE594E234A}"/>
      </w:docPartPr>
      <w:docPartBody>
        <w:p w:rsidR="00AB288A" w:rsidRDefault="00AB288A">
          <w:pPr>
            <w:pStyle w:val="7AA563E1B064401692D5F03729ABF846"/>
          </w:pPr>
          <w:r w:rsidRPr="005D6842">
            <w:rPr>
              <w:rStyle w:val="Gras"/>
              <w:noProof/>
              <w:lang w:bidi="fr-FR"/>
            </w:rPr>
            <w:t>Structure opérationnelle :</w:t>
          </w:r>
        </w:p>
      </w:docPartBody>
    </w:docPart>
    <w:docPart>
      <w:docPartPr>
        <w:name w:val="847F97CC842C4063845E952196EC1061"/>
        <w:category>
          <w:name w:val="Général"/>
          <w:gallery w:val="placeholder"/>
        </w:category>
        <w:types>
          <w:type w:val="bbPlcHdr"/>
        </w:types>
        <w:behaviors>
          <w:behavior w:val="content"/>
        </w:behaviors>
        <w:guid w:val="{91221D09-650C-430E-B000-68E339A73267}"/>
      </w:docPartPr>
      <w:docPartBody>
        <w:p w:rsidR="00AB288A" w:rsidRDefault="00AB288A">
          <w:pPr>
            <w:pStyle w:val="847F97CC842C4063845E952196EC1061"/>
          </w:pPr>
          <w:r w:rsidRPr="005D6842">
            <w:rPr>
              <w:noProof/>
              <w:lang w:bidi="fr-FR"/>
            </w:rPr>
            <w:t>Cette section décrit les détails opérationnels de l’entreprise. Répertoriez les employés potentiels à embaucher pour le bon fonctionnement l’entreprise.</w:t>
          </w:r>
        </w:p>
      </w:docPartBody>
    </w:docPart>
    <w:docPart>
      <w:docPartPr>
        <w:name w:val="39AF4A7B4493436A855E51134B1C3E3D"/>
        <w:category>
          <w:name w:val="Général"/>
          <w:gallery w:val="placeholder"/>
        </w:category>
        <w:types>
          <w:type w:val="bbPlcHdr"/>
        </w:types>
        <w:behaviors>
          <w:behavior w:val="content"/>
        </w:behaviors>
        <w:guid w:val="{405A0EC7-193F-41C7-8E99-01EB0971AF95}"/>
      </w:docPartPr>
      <w:docPartBody>
        <w:p w:rsidR="00AB288A" w:rsidRDefault="00AB288A">
          <w:pPr>
            <w:pStyle w:val="39AF4A7B4493436A855E51134B1C3E3D"/>
          </w:pPr>
          <w:r w:rsidRPr="005D6842">
            <w:rPr>
              <w:rStyle w:val="Gras"/>
              <w:noProof/>
              <w:lang w:bidi="fr-FR"/>
            </w:rPr>
            <w:t>Objectifs financiers :</w:t>
          </w:r>
        </w:p>
      </w:docPartBody>
    </w:docPart>
    <w:docPart>
      <w:docPartPr>
        <w:name w:val="F319FD766ED846169F1FA70401F20033"/>
        <w:category>
          <w:name w:val="Général"/>
          <w:gallery w:val="placeholder"/>
        </w:category>
        <w:types>
          <w:type w:val="bbPlcHdr"/>
        </w:types>
        <w:behaviors>
          <w:behavior w:val="content"/>
        </w:behaviors>
        <w:guid w:val="{4AEFDDCA-F6C4-4418-84F9-841510E059CF}"/>
      </w:docPartPr>
      <w:docPartBody>
        <w:p w:rsidR="00AB288A" w:rsidRDefault="00AB288A">
          <w:pPr>
            <w:pStyle w:val="F319FD766ED846169F1FA70401F20033"/>
          </w:pPr>
          <w:r w:rsidRPr="005D6842">
            <w:rPr>
              <w:noProof/>
              <w:lang w:bidi="fr-FR"/>
            </w:rPr>
            <w:t>Cette section indique le capital de départ nécessaire, les recettes et profits anticipés, les prévisions et le budget.</w:t>
          </w:r>
        </w:p>
      </w:docPartBody>
    </w:docPart>
    <w:docPart>
      <w:docPartPr>
        <w:name w:val="498F37CD691743C5AF2254B41DF428AE"/>
        <w:category>
          <w:name w:val="Général"/>
          <w:gallery w:val="placeholder"/>
        </w:category>
        <w:types>
          <w:type w:val="bbPlcHdr"/>
        </w:types>
        <w:behaviors>
          <w:behavior w:val="content"/>
        </w:behaviors>
        <w:guid w:val="{37253BCC-AAA9-4C58-94C0-43070D28AAF3}"/>
      </w:docPartPr>
      <w:docPartBody>
        <w:p w:rsidR="00AB288A" w:rsidRPr="005D6842" w:rsidRDefault="00AB288A" w:rsidP="00AB288A">
          <w:pPr>
            <w:rPr>
              <w:noProof/>
            </w:rPr>
          </w:pPr>
          <w:r w:rsidRPr="005D6842">
            <w:rPr>
              <w:noProof/>
              <w:lang w:bidi="fr-FR"/>
            </w:rPr>
            <w:t>Cette section aborde les opportunités professionnelles et doit répondre à la question : quel (s) problème (s) la société essaie-t-elle de résoudre ? Utilisez un exemple de cas pour décrire le problème auquel des clients sont confrontés et la façon dont ils le résolvent aujourd’hui. Si le service de l’entreprise comble une lacune que le marché n’a pas encore identifiée en tant que problème (par exemple, une nouvelle application mobile ou une nouvelle ligne de vêtements), expliquez également en quoi la solution permet de réduire le stress, de réaliser des économies ou de rasséréner le client.</w:t>
          </w:r>
        </w:p>
        <w:p w:rsidR="00AB288A" w:rsidRPr="005D6842" w:rsidRDefault="00AB288A" w:rsidP="00AB288A">
          <w:pPr>
            <w:rPr>
              <w:noProof/>
            </w:rPr>
          </w:pPr>
          <w:r w:rsidRPr="005D6842">
            <w:rPr>
              <w:noProof/>
              <w:lang w:bidi="fr-FR"/>
            </w:rPr>
            <w:t>Après avoir esquissé l’opportunité, décrivez le service en détail, pourquoi l’entreprise le propose, comment il résout le problème évoqué et les avantages que les clients en tireront.</w:t>
          </w:r>
        </w:p>
        <w:p w:rsidR="00AB288A" w:rsidRPr="005D6842" w:rsidRDefault="00AB288A" w:rsidP="00AB288A">
          <w:pPr>
            <w:rPr>
              <w:noProof/>
            </w:rPr>
          </w:pPr>
          <w:r w:rsidRPr="005D6842">
            <w:rPr>
              <w:noProof/>
              <w:lang w:bidi="fr-FR"/>
            </w:rPr>
            <w:t>Cette section décrit également de façon plus détaillée la façon dont le service sera presté ainsi que le mode de tarification (par exemple, forfaitaire ou à l’heure). Décrivez comment l’entreprise envisage de se différencier de la concurrence. Quel est le marché cible et comment le client peut-il tirer parti de votre offre unique ?</w:t>
          </w:r>
        </w:p>
        <w:p w:rsidR="00AB288A" w:rsidRDefault="00AB288A">
          <w:pPr>
            <w:pStyle w:val="498F37CD691743C5AF2254B41DF428AE"/>
          </w:pPr>
          <w:r w:rsidRPr="005D6842">
            <w:rPr>
              <w:noProof/>
              <w:lang w:bidi="fr-FR"/>
            </w:rPr>
            <w:t>Selon le type d’entreprise, les sections suivantes peuvent être nécessaires ou non. N’incluez que les sections pertinentes et supprimez tout le reste.</w:t>
          </w:r>
        </w:p>
      </w:docPartBody>
    </w:docPart>
    <w:docPart>
      <w:docPartPr>
        <w:name w:val="86CE49E7EC9D4D0F80030528F39C11C6"/>
        <w:category>
          <w:name w:val="Général"/>
          <w:gallery w:val="placeholder"/>
        </w:category>
        <w:types>
          <w:type w:val="bbPlcHdr"/>
        </w:types>
        <w:behaviors>
          <w:behavior w:val="content"/>
        </w:behaviors>
        <w:guid w:val="{B1140E84-1F54-4972-BCFE-024D33EE8497}"/>
      </w:docPartPr>
      <w:docPartBody>
        <w:p w:rsidR="00AB288A" w:rsidRDefault="00AB288A">
          <w:pPr>
            <w:pStyle w:val="86CE49E7EC9D4D0F80030528F39C11C6"/>
          </w:pPr>
          <w:r w:rsidRPr="005D6842">
            <w:rPr>
              <w:rStyle w:val="Gras"/>
              <w:noProof/>
              <w:lang w:bidi="fr-FR"/>
            </w:rPr>
            <w:t>Opportunité :</w:t>
          </w:r>
        </w:p>
      </w:docPartBody>
    </w:docPart>
    <w:docPart>
      <w:docPartPr>
        <w:name w:val="BAB1DF3CEBD7475583E41596B6AE32DA"/>
        <w:category>
          <w:name w:val="Général"/>
          <w:gallery w:val="placeholder"/>
        </w:category>
        <w:types>
          <w:type w:val="bbPlcHdr"/>
        </w:types>
        <w:behaviors>
          <w:behavior w:val="content"/>
        </w:behaviors>
        <w:guid w:val="{24E6C7B0-5F9D-48D9-937C-4673EDB2EB5B}"/>
      </w:docPartPr>
      <w:docPartBody>
        <w:p w:rsidR="00AB288A" w:rsidRDefault="00AB288A">
          <w:pPr>
            <w:pStyle w:val="BAB1DF3CEBD7475583E41596B6AE32DA"/>
          </w:pPr>
          <w:r w:rsidRPr="005D6842">
            <w:rPr>
              <w:noProof/>
              <w:lang w:bidi="fr-FR"/>
            </w:rPr>
            <w:t>Décrivez le marché actuel du service proposé par l’entreprise. D’un point de vue général, quel est le marché et qui sont les acteurs ? Les clients sont-ils des professionnels ou des consommateurs ? Quelle est la zone géographique concernée ? Etc. Vous fournirez de plus amples détails sur le marché fournis dans la section suivante du projet. Décrivez ensuite l’état actuel des services disponibles et la manière dont l’entreprise compte s’y prendre proposer mieux. Évoquez également les services supplémentaires que l’entreprise envisage de proposer à l’avenir.</w:t>
          </w:r>
        </w:p>
      </w:docPartBody>
    </w:docPart>
    <w:docPart>
      <w:docPartPr>
        <w:name w:val="B795E37DB9834354BB535EAEBE00C635"/>
        <w:category>
          <w:name w:val="Général"/>
          <w:gallery w:val="placeholder"/>
        </w:category>
        <w:types>
          <w:type w:val="bbPlcHdr"/>
        </w:types>
        <w:behaviors>
          <w:behavior w:val="content"/>
        </w:behaviors>
        <w:guid w:val="{DAADEA06-691C-44DF-896B-FA4ED8443854}"/>
      </w:docPartPr>
      <w:docPartBody>
        <w:p w:rsidR="00AB288A" w:rsidRDefault="00AB288A">
          <w:pPr>
            <w:pStyle w:val="B795E37DB9834354BB535EAEBE00C635"/>
          </w:pPr>
          <w:r w:rsidRPr="005D6842">
            <w:rPr>
              <w:rStyle w:val="Gras"/>
              <w:noProof/>
              <w:lang w:bidi="fr-FR"/>
            </w:rPr>
            <w:t>Présentation du produit :</w:t>
          </w:r>
        </w:p>
      </w:docPartBody>
    </w:docPart>
    <w:docPart>
      <w:docPartPr>
        <w:name w:val="A5823EDB4E8543F1B9AF93FC2B30961E"/>
        <w:category>
          <w:name w:val="Général"/>
          <w:gallery w:val="placeholder"/>
        </w:category>
        <w:types>
          <w:type w:val="bbPlcHdr"/>
        </w:types>
        <w:behaviors>
          <w:behavior w:val="content"/>
        </w:behaviors>
        <w:guid w:val="{57F6C195-818A-4A0D-ABD6-B8E40FA1B127}"/>
      </w:docPartPr>
      <w:docPartBody>
        <w:p w:rsidR="00AB288A" w:rsidRDefault="00AB288A">
          <w:pPr>
            <w:pStyle w:val="A5823EDB4E8543F1B9AF93FC2B30961E"/>
          </w:pPr>
          <w:bookmarkStart w:id="0" w:name="_Hlk786744"/>
          <w:r w:rsidRPr="005D6842">
            <w:rPr>
              <w:noProof/>
              <w:lang w:bidi="fr-FR"/>
            </w:rPr>
            <w:t>Décrivez les offres de service de l’entreprise de façon aussi détaillée que possible. Si l’inclusion d’images peut s’avérer utile, c’est le bon endroit pour les insérer.</w:t>
          </w:r>
          <w:bookmarkEnd w:id="0"/>
        </w:p>
      </w:docPartBody>
    </w:docPart>
    <w:docPart>
      <w:docPartPr>
        <w:name w:val="3C676BCBD01445E996E7669DDB2AFA23"/>
        <w:category>
          <w:name w:val="Général"/>
          <w:gallery w:val="placeholder"/>
        </w:category>
        <w:types>
          <w:type w:val="bbPlcHdr"/>
        </w:types>
        <w:behaviors>
          <w:behavior w:val="content"/>
        </w:behaviors>
        <w:guid w:val="{93F73691-FB55-465F-8BBE-ADCA5ED2AF2D}"/>
      </w:docPartPr>
      <w:docPartBody>
        <w:p w:rsidR="00AB288A" w:rsidRDefault="00AB288A">
          <w:pPr>
            <w:pStyle w:val="3C676BCBD01445E996E7669DDB2AFA23"/>
          </w:pPr>
          <w:r w:rsidRPr="005D6842">
            <w:rPr>
              <w:rStyle w:val="Gras"/>
              <w:noProof/>
              <w:lang w:bidi="fr-FR"/>
            </w:rPr>
            <w:t>Participants clés :</w:t>
          </w:r>
        </w:p>
      </w:docPartBody>
    </w:docPart>
    <w:docPart>
      <w:docPartPr>
        <w:name w:val="AFE188E14BE64ACB996A60BC74A4B05E"/>
        <w:category>
          <w:name w:val="Général"/>
          <w:gallery w:val="placeholder"/>
        </w:category>
        <w:types>
          <w:type w:val="bbPlcHdr"/>
        </w:types>
        <w:behaviors>
          <w:behavior w:val="content"/>
        </w:behaviors>
        <w:guid w:val="{43DB6133-A83E-46D2-8F9C-F443FBED414B}"/>
      </w:docPartPr>
      <w:docPartBody>
        <w:p w:rsidR="00AB288A" w:rsidRDefault="00AB288A">
          <w:pPr>
            <w:pStyle w:val="AFE188E14BE64ACB996A60BC74A4B05E"/>
          </w:pPr>
          <w:r w:rsidRPr="005D6842">
            <w:rPr>
              <w:noProof/>
              <w:lang w:bidi="fr-FR"/>
            </w:rPr>
            <w:t>Identifiez les collaborateurs stratégiques de l’entreprise, tels que les fournisseurs, distributeurs, partenaires de recommandation ou autres intervenants critiques. Pour certaines entreprises fabriquant des produits sur mesure, toute rupture d’approvisionnement peut avoir une incidence sur leur activité. Il se peut que le service que vous proposez repose sur des acteurs clés. Il est donc important de les identifier.</w:t>
          </w:r>
        </w:p>
      </w:docPartBody>
    </w:docPart>
    <w:docPart>
      <w:docPartPr>
        <w:name w:val="B1908850954145C6A0F07F2B88541087"/>
        <w:category>
          <w:name w:val="Général"/>
          <w:gallery w:val="placeholder"/>
        </w:category>
        <w:types>
          <w:type w:val="bbPlcHdr"/>
        </w:types>
        <w:behaviors>
          <w:behavior w:val="content"/>
        </w:behaviors>
        <w:guid w:val="{6F431940-0DF7-4640-99CE-B8FB080DA86D}"/>
      </w:docPartPr>
      <w:docPartBody>
        <w:p w:rsidR="00AB288A" w:rsidRDefault="00AB288A">
          <w:pPr>
            <w:pStyle w:val="B1908850954145C6A0F07F2B88541087"/>
          </w:pPr>
          <w:r w:rsidRPr="005D6842">
            <w:rPr>
              <w:rStyle w:val="Gras"/>
              <w:noProof/>
              <w:lang w:bidi="fr-FR"/>
            </w:rPr>
            <w:t>Tarification :</w:t>
          </w:r>
        </w:p>
      </w:docPartBody>
    </w:docPart>
    <w:docPart>
      <w:docPartPr>
        <w:name w:val="F987D8BCD4C249518D05F13F446B1FF4"/>
        <w:category>
          <w:name w:val="Général"/>
          <w:gallery w:val="placeholder"/>
        </w:category>
        <w:types>
          <w:type w:val="bbPlcHdr"/>
        </w:types>
        <w:behaviors>
          <w:behavior w:val="content"/>
        </w:behaviors>
        <w:guid w:val="{7B33345E-21FF-445F-88F2-3D734A992BA7}"/>
      </w:docPartPr>
      <w:docPartBody>
        <w:p w:rsidR="00AB288A" w:rsidRDefault="00AB288A">
          <w:pPr>
            <w:pStyle w:val="F987D8BCD4C249518D05F13F446B1FF4"/>
          </w:pPr>
          <w:bookmarkStart w:id="1" w:name="_Hlk786768"/>
          <w:r w:rsidRPr="005D6842">
            <w:rPr>
              <w:noProof/>
              <w:lang w:bidi="fr-FR"/>
            </w:rPr>
            <w:t>Indique les tarifs du service, les projets avec marge brute et les chemins de mise à niveau. Décrivez pourquoi les tarifs pratiqués par l’entreprise seront attractifs pour le marché cible. Dotez-vous d’un indicateur sur les prix des concurrents et expliquez en quoi le service de l’entreprise est unique pour justifier sa structure tarifaire.</w:t>
          </w:r>
          <w:bookmarkEnd w:id="1"/>
        </w:p>
      </w:docPartBody>
    </w:docPart>
    <w:docPart>
      <w:docPartPr>
        <w:name w:val="B55B9784327C428A9800A1301F28D2F6"/>
        <w:category>
          <w:name w:val="Général"/>
          <w:gallery w:val="placeholder"/>
        </w:category>
        <w:types>
          <w:type w:val="bbPlcHdr"/>
        </w:types>
        <w:behaviors>
          <w:behavior w:val="content"/>
        </w:behaviors>
        <w:guid w:val="{1938CC85-B905-4F90-AE6B-ADD7886B4919}"/>
      </w:docPartPr>
      <w:docPartBody>
        <w:p w:rsidR="00AB288A" w:rsidRDefault="00AB288A">
          <w:pPr>
            <w:pStyle w:val="B55B9784327C428A9800A1301F28D2F6"/>
          </w:pPr>
          <w:r w:rsidRPr="005D6842">
            <w:rPr>
              <w:noProof/>
              <w:lang w:bidi="fr-FR"/>
            </w:rPr>
            <w:t>Notez la différence entre heures de travail et heures facturables. Les heures de travail ne sont pas toutes facturables. Si l’entreprise compte des employés dont les niveaux de compétences diffèrent (par exemple, un cabinet d’avocats regroupe des associés, des assistants juridiques, des avocats, des partenaires, et autres), indiquez les différents taux de facturation.</w:t>
          </w:r>
        </w:p>
      </w:docPartBody>
    </w:docPart>
    <w:docPart>
      <w:docPartPr>
        <w:name w:val="E2C23FF48358400F83E4F564A0628F2C"/>
        <w:category>
          <w:name w:val="Général"/>
          <w:gallery w:val="placeholder"/>
        </w:category>
        <w:types>
          <w:type w:val="bbPlcHdr"/>
        </w:types>
        <w:behaviors>
          <w:behavior w:val="content"/>
        </w:behaviors>
        <w:guid w:val="{050F07F5-81BC-4DA0-9A75-5A103037CCCB}"/>
      </w:docPartPr>
      <w:docPartBody>
        <w:p w:rsidR="00AB288A" w:rsidRDefault="00AB288A">
          <w:pPr>
            <w:pStyle w:val="E2C23FF48358400F83E4F564A0628F2C"/>
          </w:pPr>
          <w:r w:rsidRPr="005D6842">
            <w:rPr>
              <w:noProof/>
              <w:lang w:bidi="fr-FR"/>
            </w:rPr>
            <w:t>Communiquez clairement les taux aux clients. S’il existe des frais supplémentaires susceptibles d’être reportés ceux-ci, fixez-les à l’avance.</w:t>
          </w:r>
        </w:p>
      </w:docPartBody>
    </w:docPart>
    <w:docPart>
      <w:docPartPr>
        <w:name w:val="73B99DB0FF044E2FA536C6120911E296"/>
        <w:category>
          <w:name w:val="Général"/>
          <w:gallery w:val="placeholder"/>
        </w:category>
        <w:types>
          <w:type w:val="bbPlcHdr"/>
        </w:types>
        <w:behaviors>
          <w:behavior w:val="content"/>
        </w:behaviors>
        <w:guid w:val="{E66D3BD6-11DD-4924-8A98-AE064E486EAD}"/>
      </w:docPartPr>
      <w:docPartBody>
        <w:p w:rsidR="00AB288A" w:rsidRPr="005D6842" w:rsidRDefault="00AB288A" w:rsidP="00AB288A">
          <w:pPr>
            <w:rPr>
              <w:noProof/>
            </w:rPr>
          </w:pPr>
          <w:r w:rsidRPr="005D6842">
            <w:rPr>
              <w:noProof/>
              <w:lang w:bidi="fr-FR"/>
            </w:rPr>
            <w:t xml:space="preserve">L’analyse de marché permet au lecteur de mesurer dans quelle mesure l’entreprise connaît et comprend son marché, et si celui-ci est suffisamment vaste pour lui permettre d’atteindre ses objectifs. Cette section fournit une vue d’ensemble du secteur au sein duquel l’entreprise évoluera. Dans la mesure où cette section est réduite au client idéal en fonction de la stratégie de l’entreprise, le projet définit le marché cible. Une description détaillée du marché cible et de sa taille aidera le lecteur à en comprendre la valeur (nombre de clients potentiels multiplié par le chiffre d’affaires moyen généré par le produit ou service). </w:t>
          </w:r>
        </w:p>
        <w:p w:rsidR="00AB288A" w:rsidRPr="005D6842" w:rsidRDefault="00AB288A" w:rsidP="00AB288A">
          <w:pPr>
            <w:rPr>
              <w:noProof/>
            </w:rPr>
          </w:pPr>
          <w:r w:rsidRPr="005D6842">
            <w:rPr>
              <w:noProof/>
              <w:lang w:bidi="fr-FR"/>
            </w:rPr>
            <w:t xml:space="preserve">Pour la définition du marché cible, le projet doit identifier des éléments clés tels que l’emplacement géographique, la démographie, les caractéristiques des acheteurs, les besoins existants du marché et la manière dont ceux-ci sont actuellement satisfaits. S’il existe des concurrents directs, expliquez comment le service de l’entreprise peut être comparé à ceux-ci en lien avec la résolution des problèmes rencontrés par les consommateurs. </w:t>
          </w:r>
        </w:p>
        <w:p w:rsidR="00AB288A" w:rsidRPr="005D6842" w:rsidRDefault="00AB288A" w:rsidP="00AB288A">
          <w:pPr>
            <w:rPr>
              <w:noProof/>
            </w:rPr>
          </w:pPr>
          <w:r w:rsidRPr="005D6842">
            <w:rPr>
              <w:noProof/>
              <w:lang w:bidi="fr-FR"/>
            </w:rPr>
            <w:t xml:space="preserve">Le cas échéant, cette section peut également inclure une analyse des forces, faiblesses, opportunités et menaces (FFOM, Strengths, Weaknesses, Opportunities, and Threats) afin de mieux évaluer la position de l’entreprise par rapport à la concurrence. </w:t>
          </w:r>
        </w:p>
        <w:p w:rsidR="00AB288A" w:rsidRDefault="00AB288A">
          <w:pPr>
            <w:pStyle w:val="73B99DB0FF044E2FA536C6120911E296"/>
          </w:pPr>
          <w:r w:rsidRPr="005D6842">
            <w:rPr>
              <w:noProof/>
              <w:lang w:bidi="fr-FR"/>
            </w:rPr>
            <w:t>Selon le type d’entreprise, les sections suivantes peuvent être nécessaires ou non. N’incluez que ce qui est nécessaire et supprimez tout le reste.</w:t>
          </w:r>
        </w:p>
      </w:docPartBody>
    </w:docPart>
    <w:docPart>
      <w:docPartPr>
        <w:name w:val="42E46BCF754F4F1F9344D58726F20673"/>
        <w:category>
          <w:name w:val="Général"/>
          <w:gallery w:val="placeholder"/>
        </w:category>
        <w:types>
          <w:type w:val="bbPlcHdr"/>
        </w:types>
        <w:behaviors>
          <w:behavior w:val="content"/>
        </w:behaviors>
        <w:guid w:val="{727BC4DC-6A51-4244-9AD7-2214C970A20C}"/>
      </w:docPartPr>
      <w:docPartBody>
        <w:p w:rsidR="00AB288A" w:rsidRDefault="00AB288A">
          <w:pPr>
            <w:pStyle w:val="42E46BCF754F4F1F9344D58726F20673"/>
          </w:pPr>
          <w:r w:rsidRPr="005D6842">
            <w:rPr>
              <w:rStyle w:val="Gras"/>
              <w:noProof/>
              <w:lang w:bidi="fr-FR"/>
            </w:rPr>
            <w:t>Type de secteur :</w:t>
          </w:r>
        </w:p>
      </w:docPartBody>
    </w:docPart>
    <w:docPart>
      <w:docPartPr>
        <w:name w:val="6746715A92794F23AD975396AC441C0F"/>
        <w:category>
          <w:name w:val="Général"/>
          <w:gallery w:val="placeholder"/>
        </w:category>
        <w:types>
          <w:type w:val="bbPlcHdr"/>
        </w:types>
        <w:behaviors>
          <w:behavior w:val="content"/>
        </w:behaviors>
        <w:guid w:val="{CBA6CA88-DE27-43EA-BF23-ADB884DEE6A0}"/>
      </w:docPartPr>
      <w:docPartBody>
        <w:p w:rsidR="00AB288A" w:rsidRDefault="00AB288A">
          <w:pPr>
            <w:pStyle w:val="6746715A92794F23AD975396AC441C0F"/>
          </w:pPr>
          <w:r w:rsidRPr="005D6842">
            <w:rPr>
              <w:noProof/>
              <w:lang w:bidi="fr-FR"/>
            </w:rPr>
            <w:t>Commencez par des descriptions assez générales de l’opportunité de marché. Par exemple, s’il s’agit d’une agence de voyage, le type de secteur est celui des services. Sur ce marché particulier, les recettes globales devraient dépasser 183 milliards d’USD, mais le marché de l’agence locale sera sensiblement plus petit. Identifiez la clientèle potentielle dans la zone géographique de l’entreprise, qui pourrait figurer dans le groupe démographique cible. Cette section doit également identifie les réglementations sectorielles et évaluer les tendances du marché en matière de croissance et de stabilité.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charset w:val="00"/>
    <w:family w:val="swiss"/>
    <w:pitch w:val="variable"/>
    <w:sig w:usb0="00000003" w:usb1="00000000" w:usb2="00000000" w:usb3="00000000" w:csb0="00000003" w:csb1="00000000"/>
  </w:font>
  <w:font w:name="Segoe UI">
    <w:altName w:val="Sylfaen"/>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8E049D40"/>
    <w:lvl w:ilvl="0">
      <w:start w:val="1"/>
      <w:numFmt w:val="bullet"/>
      <w:pStyle w:val="Listepuces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Pucedugraphique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Pucedugraphique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epuces"/>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Pucedugraphique"/>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Pucedugraphique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enumros"/>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88A"/>
    <w:rsid w:val="00AB28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34ABF946414F06A4402F1DB3BD6759">
    <w:name w:val="1434ABF946414F06A4402F1DB3BD6759"/>
  </w:style>
  <w:style w:type="paragraph" w:styleId="Titre">
    <w:name w:val="Title"/>
    <w:basedOn w:val="Normal"/>
    <w:next w:val="Normal"/>
    <w:link w:val="TitreCar"/>
    <w:uiPriority w:val="10"/>
    <w:qFormat/>
    <w:pPr>
      <w:spacing w:before="120" w:after="0" w:line="240" w:lineRule="auto"/>
      <w:contextualSpacing/>
      <w:jc w:val="center"/>
    </w:pPr>
    <w:rPr>
      <w:rFonts w:asciiTheme="majorHAnsi" w:eastAsiaTheme="majorEastAsia" w:hAnsiTheme="majorHAnsi" w:cstheme="majorBidi"/>
      <w:b/>
      <w:color w:val="FFFFFF" w:themeColor="background1"/>
      <w:spacing w:val="-10"/>
      <w:kern w:val="28"/>
      <w:sz w:val="94"/>
      <w:szCs w:val="56"/>
      <w:lang w:eastAsia="en-US"/>
    </w:rPr>
  </w:style>
  <w:style w:type="character" w:customStyle="1" w:styleId="TitreCar">
    <w:name w:val="Titre Car"/>
    <w:basedOn w:val="Policepardfaut"/>
    <w:link w:val="Titre"/>
    <w:uiPriority w:val="10"/>
    <w:rPr>
      <w:rFonts w:asciiTheme="majorHAnsi" w:eastAsiaTheme="majorEastAsia" w:hAnsiTheme="majorHAnsi" w:cstheme="majorBidi"/>
      <w:b/>
      <w:color w:val="FFFFFF" w:themeColor="background1"/>
      <w:spacing w:val="-10"/>
      <w:kern w:val="28"/>
      <w:sz w:val="94"/>
      <w:szCs w:val="56"/>
      <w:lang w:eastAsia="en-US"/>
    </w:rPr>
  </w:style>
  <w:style w:type="paragraph" w:customStyle="1" w:styleId="7DCB5B26350A41269DC87FAAA867ED83">
    <w:name w:val="7DCB5B26350A41269DC87FAAA867ED83"/>
  </w:style>
  <w:style w:type="paragraph" w:customStyle="1" w:styleId="457129E535A244469724DFA968DE306C">
    <w:name w:val="457129E535A244469724DFA968DE306C"/>
  </w:style>
  <w:style w:type="paragraph" w:customStyle="1" w:styleId="DCF772DA6EB744EEA653C86BF08CBBC2">
    <w:name w:val="DCF772DA6EB744EEA653C86BF08CBBC2"/>
  </w:style>
  <w:style w:type="paragraph" w:customStyle="1" w:styleId="6852B5BEA62A4763980AB208E03AF771">
    <w:name w:val="6852B5BEA62A4763980AB208E03AF771"/>
  </w:style>
  <w:style w:type="paragraph" w:styleId="Listepuces">
    <w:name w:val="List Bullet"/>
    <w:basedOn w:val="Normal"/>
    <w:uiPriority w:val="99"/>
    <w:pPr>
      <w:numPr>
        <w:numId w:val="1"/>
      </w:numPr>
      <w:spacing w:after="200" w:line="276" w:lineRule="auto"/>
      <w:ind w:left="340" w:hanging="340"/>
    </w:pPr>
    <w:rPr>
      <w:rFonts w:eastAsiaTheme="minorHAnsi"/>
      <w:color w:val="595959" w:themeColor="text1" w:themeTint="A6"/>
      <w:sz w:val="23"/>
      <w:szCs w:val="24"/>
      <w:lang w:eastAsia="en-US"/>
    </w:rPr>
  </w:style>
  <w:style w:type="paragraph" w:customStyle="1" w:styleId="EF4555C0B7FE460FA0209A0581917653">
    <w:name w:val="EF4555C0B7FE460FA0209A0581917653"/>
  </w:style>
  <w:style w:type="paragraph" w:customStyle="1" w:styleId="31137D07099C4477937E002AB0E9B3B9">
    <w:name w:val="31137D07099C4477937E002AB0E9B3B9"/>
  </w:style>
  <w:style w:type="paragraph" w:customStyle="1" w:styleId="5DFE3029628146269FA560E5AF41AE9F">
    <w:name w:val="5DFE3029628146269FA560E5AF41AE9F"/>
  </w:style>
  <w:style w:type="paragraph" w:styleId="Listenumros">
    <w:name w:val="List Number"/>
    <w:basedOn w:val="Normal"/>
    <w:uiPriority w:val="99"/>
    <w:pPr>
      <w:numPr>
        <w:numId w:val="2"/>
      </w:numPr>
      <w:spacing w:after="200" w:line="276" w:lineRule="auto"/>
      <w:ind w:left="340" w:hanging="340"/>
    </w:pPr>
    <w:rPr>
      <w:rFonts w:eastAsiaTheme="minorHAnsi"/>
      <w:color w:val="595959" w:themeColor="text1" w:themeTint="A6"/>
      <w:sz w:val="23"/>
      <w:szCs w:val="24"/>
      <w:lang w:eastAsia="en-US"/>
    </w:rPr>
  </w:style>
  <w:style w:type="paragraph" w:customStyle="1" w:styleId="18B6A3D9FCE94F49887249E326883E3B">
    <w:name w:val="18B6A3D9FCE94F49887249E326883E3B"/>
  </w:style>
  <w:style w:type="paragraph" w:customStyle="1" w:styleId="48806A308E1A4285935B7682CE980F17">
    <w:name w:val="48806A308E1A4285935B7682CE980F17"/>
  </w:style>
  <w:style w:type="paragraph" w:customStyle="1" w:styleId="F3E24CC6BE334360B08C8F77C937BD47">
    <w:name w:val="F3E24CC6BE334360B08C8F77C937BD47"/>
  </w:style>
  <w:style w:type="character" w:customStyle="1" w:styleId="Gras">
    <w:name w:val="Gras"/>
    <w:uiPriority w:val="1"/>
    <w:qFormat/>
    <w:rPr>
      <w:b/>
      <w:bCs/>
    </w:rPr>
  </w:style>
  <w:style w:type="paragraph" w:customStyle="1" w:styleId="B477F232B46C409BADECE717EAF91D1C">
    <w:name w:val="B477F232B46C409BADECE717EAF91D1C"/>
  </w:style>
  <w:style w:type="paragraph" w:customStyle="1" w:styleId="9AB92AB5A1854277B7C717F74EF05A90">
    <w:name w:val="9AB92AB5A1854277B7C717F74EF05A90"/>
  </w:style>
  <w:style w:type="paragraph" w:customStyle="1" w:styleId="3C20D65684374172AF8341AEB368AB81">
    <w:name w:val="3C20D65684374172AF8341AEB368AB81"/>
  </w:style>
  <w:style w:type="paragraph" w:customStyle="1" w:styleId="04B2B9D60D2E4D318B2850F7EA2CAF70">
    <w:name w:val="04B2B9D60D2E4D318B2850F7EA2CAF70"/>
  </w:style>
  <w:style w:type="paragraph" w:customStyle="1" w:styleId="9774B4657ACE4F91A32A8EF549D9F7AA">
    <w:name w:val="9774B4657ACE4F91A32A8EF549D9F7AA"/>
  </w:style>
  <w:style w:type="paragraph" w:customStyle="1" w:styleId="166ACF1FF8414E53B4F561A796EF04AC">
    <w:name w:val="166ACF1FF8414E53B4F561A796EF04AC"/>
  </w:style>
  <w:style w:type="paragraph" w:customStyle="1" w:styleId="9D18EBA6571F4DBFAE5566175610084C">
    <w:name w:val="9D18EBA6571F4DBFAE5566175610084C"/>
  </w:style>
  <w:style w:type="paragraph" w:customStyle="1" w:styleId="53F082F0847F43C6B986DE963F055204">
    <w:name w:val="53F082F0847F43C6B986DE963F055204"/>
  </w:style>
  <w:style w:type="paragraph" w:customStyle="1" w:styleId="7A7FD8FCE7BF488C9A3573CF7D70E0F7">
    <w:name w:val="7A7FD8FCE7BF488C9A3573CF7D70E0F7"/>
  </w:style>
  <w:style w:type="paragraph" w:customStyle="1" w:styleId="EB93461B4ADD4CDC8D96FB2F14ADDDC5">
    <w:name w:val="EB93461B4ADD4CDC8D96FB2F14ADDDC5"/>
  </w:style>
  <w:style w:type="paragraph" w:customStyle="1" w:styleId="E5E0088CB96E4A568736E92FDEF9A123">
    <w:name w:val="E5E0088CB96E4A568736E92FDEF9A123"/>
  </w:style>
  <w:style w:type="paragraph" w:customStyle="1" w:styleId="2AFC409D0717478B829B92E22E29BAE7">
    <w:name w:val="2AFC409D0717478B829B92E22E29BAE7"/>
  </w:style>
  <w:style w:type="paragraph" w:customStyle="1" w:styleId="0DDADC37470B4C6984B5CE440F355B70">
    <w:name w:val="0DDADC37470B4C6984B5CE440F355B70"/>
  </w:style>
  <w:style w:type="paragraph" w:customStyle="1" w:styleId="B30F4934C88A47B4AE190C07324CB80E">
    <w:name w:val="B30F4934C88A47B4AE190C07324CB80E"/>
  </w:style>
  <w:style w:type="paragraph" w:customStyle="1" w:styleId="AE53F93445D443DDBF9E707A443D9883">
    <w:name w:val="AE53F93445D443DDBF9E707A443D9883"/>
  </w:style>
  <w:style w:type="paragraph" w:customStyle="1" w:styleId="33A6A5C811A74F138D976F50B26C0E7B">
    <w:name w:val="33A6A5C811A74F138D976F50B26C0E7B"/>
  </w:style>
  <w:style w:type="paragraph" w:customStyle="1" w:styleId="2EBE130EC66A409FA73AF0D5F2059E90">
    <w:name w:val="2EBE130EC66A409FA73AF0D5F2059E90"/>
  </w:style>
  <w:style w:type="paragraph" w:customStyle="1" w:styleId="A0E6778E96FB4D048E9C4BC41B06D044">
    <w:name w:val="A0E6778E96FB4D048E9C4BC41B06D044"/>
  </w:style>
  <w:style w:type="paragraph" w:customStyle="1" w:styleId="276084ABDA184A9AAEDADB77AE0D2C3F">
    <w:name w:val="276084ABDA184A9AAEDADB77AE0D2C3F"/>
  </w:style>
  <w:style w:type="paragraph" w:customStyle="1" w:styleId="1271EB200F374A909F4EE9750C76F0C2">
    <w:name w:val="1271EB200F374A909F4EE9750C76F0C2"/>
  </w:style>
  <w:style w:type="paragraph" w:customStyle="1" w:styleId="C5478A7487A74C3F8BB51F5C9100F2EF">
    <w:name w:val="C5478A7487A74C3F8BB51F5C9100F2EF"/>
  </w:style>
  <w:style w:type="paragraph" w:customStyle="1" w:styleId="70A5B76E114E402190D46DEA39BB3902">
    <w:name w:val="70A5B76E114E402190D46DEA39BB3902"/>
  </w:style>
  <w:style w:type="paragraph" w:customStyle="1" w:styleId="49BF3E75BD3243F28E835E07C39632D0">
    <w:name w:val="49BF3E75BD3243F28E835E07C39632D0"/>
  </w:style>
  <w:style w:type="paragraph" w:customStyle="1" w:styleId="DA5B9F0850EB4CBA81D6D12F4DB24D3A">
    <w:name w:val="DA5B9F0850EB4CBA81D6D12F4DB24D3A"/>
  </w:style>
  <w:style w:type="paragraph" w:customStyle="1" w:styleId="0FCD2A4A5F114F2C8F301ACD1D495AA3">
    <w:name w:val="0FCD2A4A5F114F2C8F301ACD1D495AA3"/>
  </w:style>
  <w:style w:type="paragraph" w:customStyle="1" w:styleId="0693937C104E4F8C9E409005ECECAF89">
    <w:name w:val="0693937C104E4F8C9E409005ECECAF89"/>
  </w:style>
  <w:style w:type="paragraph" w:customStyle="1" w:styleId="6FB1397A4E774F2CA9048F31783CFF9E">
    <w:name w:val="6FB1397A4E774F2CA9048F31783CFF9E"/>
  </w:style>
  <w:style w:type="paragraph" w:customStyle="1" w:styleId="7AA563E1B064401692D5F03729ABF846">
    <w:name w:val="7AA563E1B064401692D5F03729ABF846"/>
  </w:style>
  <w:style w:type="paragraph" w:customStyle="1" w:styleId="847F97CC842C4063845E952196EC1061">
    <w:name w:val="847F97CC842C4063845E952196EC1061"/>
  </w:style>
  <w:style w:type="paragraph" w:customStyle="1" w:styleId="39AF4A7B4493436A855E51134B1C3E3D">
    <w:name w:val="39AF4A7B4493436A855E51134B1C3E3D"/>
  </w:style>
  <w:style w:type="paragraph" w:customStyle="1" w:styleId="F319FD766ED846169F1FA70401F20033">
    <w:name w:val="F319FD766ED846169F1FA70401F20033"/>
  </w:style>
  <w:style w:type="paragraph" w:customStyle="1" w:styleId="16D44A44CF3B4B57B9FC474C250FAB0F">
    <w:name w:val="16D44A44CF3B4B57B9FC474C250FAB0F"/>
  </w:style>
  <w:style w:type="paragraph" w:customStyle="1" w:styleId="498F37CD691743C5AF2254B41DF428AE">
    <w:name w:val="498F37CD691743C5AF2254B41DF428AE"/>
  </w:style>
  <w:style w:type="paragraph" w:customStyle="1" w:styleId="86CE49E7EC9D4D0F80030528F39C11C6">
    <w:name w:val="86CE49E7EC9D4D0F80030528F39C11C6"/>
  </w:style>
  <w:style w:type="paragraph" w:customStyle="1" w:styleId="BAB1DF3CEBD7475583E41596B6AE32DA">
    <w:name w:val="BAB1DF3CEBD7475583E41596B6AE32DA"/>
  </w:style>
  <w:style w:type="paragraph" w:customStyle="1" w:styleId="B795E37DB9834354BB535EAEBE00C635">
    <w:name w:val="B795E37DB9834354BB535EAEBE00C635"/>
  </w:style>
  <w:style w:type="paragraph" w:customStyle="1" w:styleId="A5823EDB4E8543F1B9AF93FC2B30961E">
    <w:name w:val="A5823EDB4E8543F1B9AF93FC2B30961E"/>
  </w:style>
  <w:style w:type="paragraph" w:customStyle="1" w:styleId="3C676BCBD01445E996E7669DDB2AFA23">
    <w:name w:val="3C676BCBD01445E996E7669DDB2AFA23"/>
  </w:style>
  <w:style w:type="paragraph" w:customStyle="1" w:styleId="AFE188E14BE64ACB996A60BC74A4B05E">
    <w:name w:val="AFE188E14BE64ACB996A60BC74A4B05E"/>
  </w:style>
  <w:style w:type="paragraph" w:customStyle="1" w:styleId="B1908850954145C6A0F07F2B88541087">
    <w:name w:val="B1908850954145C6A0F07F2B88541087"/>
  </w:style>
  <w:style w:type="paragraph" w:customStyle="1" w:styleId="F987D8BCD4C249518D05F13F446B1FF4">
    <w:name w:val="F987D8BCD4C249518D05F13F446B1FF4"/>
  </w:style>
  <w:style w:type="paragraph" w:customStyle="1" w:styleId="B55B9784327C428A9800A1301F28D2F6">
    <w:name w:val="B55B9784327C428A9800A1301F28D2F6"/>
  </w:style>
  <w:style w:type="paragraph" w:customStyle="1" w:styleId="E2C23FF48358400F83E4F564A0628F2C">
    <w:name w:val="E2C23FF48358400F83E4F564A0628F2C"/>
  </w:style>
  <w:style w:type="paragraph" w:customStyle="1" w:styleId="5E7C9CE8912645878BF3626539B0D9C8">
    <w:name w:val="5E7C9CE8912645878BF3626539B0D9C8"/>
  </w:style>
  <w:style w:type="paragraph" w:customStyle="1" w:styleId="73B99DB0FF044E2FA536C6120911E296">
    <w:name w:val="73B99DB0FF044E2FA536C6120911E296"/>
  </w:style>
  <w:style w:type="paragraph" w:customStyle="1" w:styleId="42E46BCF754F4F1F9344D58726F20673">
    <w:name w:val="42E46BCF754F4F1F9344D58726F20673"/>
  </w:style>
  <w:style w:type="paragraph" w:customStyle="1" w:styleId="6746715A92794F23AD975396AC441C0F">
    <w:name w:val="6746715A92794F23AD975396AC441C0F"/>
  </w:style>
  <w:style w:type="paragraph" w:customStyle="1" w:styleId="99B49A01C2B24816B64C1AA4725C6419">
    <w:name w:val="99B49A01C2B24816B64C1AA4725C6419"/>
  </w:style>
  <w:style w:type="paragraph" w:customStyle="1" w:styleId="4659BAF639D845748813B9B687F653DC">
    <w:name w:val="4659BAF639D845748813B9B687F653DC"/>
  </w:style>
  <w:style w:type="paragraph" w:customStyle="1" w:styleId="DA098B79882844119AAEB892BF39DD39">
    <w:name w:val="DA098B79882844119AAEB892BF39DD39"/>
  </w:style>
  <w:style w:type="paragraph" w:customStyle="1" w:styleId="C5A9A766EC1B4466A72AEB29C9E52A95">
    <w:name w:val="C5A9A766EC1B4466A72AEB29C9E52A95"/>
  </w:style>
  <w:style w:type="paragraph" w:customStyle="1" w:styleId="39D90433D81D4F1A873067E353903CD6">
    <w:name w:val="39D90433D81D4F1A873067E353903CD6"/>
  </w:style>
  <w:style w:type="paragraph" w:customStyle="1" w:styleId="D471C8892B664E04960CCA4BEB582CC2">
    <w:name w:val="D471C8892B664E04960CCA4BEB582CC2"/>
  </w:style>
  <w:style w:type="paragraph" w:customStyle="1" w:styleId="B3320233E21E4AA6BA330430692CAC32">
    <w:name w:val="B3320233E21E4AA6BA330430692CAC32"/>
  </w:style>
  <w:style w:type="paragraph" w:customStyle="1" w:styleId="Pucedugraphique">
    <w:name w:val="Puce du graphique"/>
    <w:basedOn w:val="Normal"/>
    <w:qFormat/>
    <w:pPr>
      <w:numPr>
        <w:numId w:val="3"/>
      </w:numPr>
      <w:spacing w:after="0" w:line="216" w:lineRule="auto"/>
      <w:ind w:left="284" w:hanging="284"/>
    </w:pPr>
    <w:rPr>
      <w:rFonts w:eastAsiaTheme="minorHAnsi"/>
      <w:color w:val="595959" w:themeColor="text1" w:themeTint="A6"/>
      <w:sz w:val="20"/>
      <w:szCs w:val="24"/>
      <w:lang w:eastAsia="en-US"/>
    </w:rPr>
  </w:style>
  <w:style w:type="paragraph" w:customStyle="1" w:styleId="825A8B41C06A4ADE9FD0B9EF5E8DE34F">
    <w:name w:val="825A8B41C06A4ADE9FD0B9EF5E8DE34F"/>
  </w:style>
  <w:style w:type="paragraph" w:customStyle="1" w:styleId="C74E6CB224794215854AB90A7DE15AB2">
    <w:name w:val="C74E6CB224794215854AB90A7DE15AB2"/>
  </w:style>
  <w:style w:type="paragraph" w:customStyle="1" w:styleId="Pucedugraphique2">
    <w:name w:val="Puce du graphique 2"/>
    <w:basedOn w:val="Normal"/>
    <w:qFormat/>
    <w:pPr>
      <w:numPr>
        <w:numId w:val="4"/>
      </w:numPr>
      <w:spacing w:after="0" w:line="216" w:lineRule="auto"/>
      <w:ind w:left="284" w:hanging="284"/>
    </w:pPr>
    <w:rPr>
      <w:rFonts w:eastAsiaTheme="minorHAnsi"/>
      <w:color w:val="595959" w:themeColor="text1" w:themeTint="A6"/>
      <w:sz w:val="20"/>
      <w:szCs w:val="24"/>
      <w:lang w:eastAsia="en-US"/>
    </w:rPr>
  </w:style>
  <w:style w:type="paragraph" w:customStyle="1" w:styleId="39B361BDA00749B2B465DB723547D52B">
    <w:name w:val="39B361BDA00749B2B465DB723547D52B"/>
  </w:style>
  <w:style w:type="paragraph" w:customStyle="1" w:styleId="6E7E1329AF48458D95FFFE00ABCA43A0">
    <w:name w:val="6E7E1329AF48458D95FFFE00ABCA43A0"/>
  </w:style>
  <w:style w:type="paragraph" w:customStyle="1" w:styleId="Pucedugraphique3">
    <w:name w:val="Puce du graphique 3"/>
    <w:basedOn w:val="Normal"/>
    <w:qFormat/>
    <w:pPr>
      <w:numPr>
        <w:numId w:val="5"/>
      </w:numPr>
      <w:spacing w:after="0" w:line="216" w:lineRule="auto"/>
      <w:ind w:left="284" w:hanging="284"/>
    </w:pPr>
    <w:rPr>
      <w:rFonts w:eastAsiaTheme="minorHAnsi"/>
      <w:color w:val="595959" w:themeColor="text1" w:themeTint="A6"/>
      <w:sz w:val="20"/>
      <w:szCs w:val="24"/>
      <w:lang w:eastAsia="en-US"/>
    </w:rPr>
  </w:style>
  <w:style w:type="paragraph" w:customStyle="1" w:styleId="7BCA474272A041CF810AA27B68B52B6D">
    <w:name w:val="7BCA474272A041CF810AA27B68B52B6D"/>
  </w:style>
  <w:style w:type="paragraph" w:customStyle="1" w:styleId="D79BE7B383D2444FA1A2041A87264B74">
    <w:name w:val="D79BE7B383D2444FA1A2041A87264B74"/>
  </w:style>
  <w:style w:type="paragraph" w:customStyle="1" w:styleId="Pucedugraphique4">
    <w:name w:val="Puce du graphique 4"/>
    <w:basedOn w:val="Normal"/>
    <w:qFormat/>
    <w:pPr>
      <w:numPr>
        <w:numId w:val="6"/>
      </w:numPr>
      <w:spacing w:after="0" w:line="240" w:lineRule="auto"/>
      <w:ind w:left="284" w:hanging="284"/>
    </w:pPr>
    <w:rPr>
      <w:rFonts w:eastAsiaTheme="minorHAnsi"/>
      <w:color w:val="595959" w:themeColor="text1" w:themeTint="A6"/>
      <w:sz w:val="20"/>
      <w:szCs w:val="24"/>
      <w:lang w:eastAsia="en-US"/>
    </w:rPr>
  </w:style>
  <w:style w:type="paragraph" w:customStyle="1" w:styleId="B0433747CC324B2E9BA7AA66C2A7C293">
    <w:name w:val="B0433747CC324B2E9BA7AA66C2A7C293"/>
  </w:style>
  <w:style w:type="paragraph" w:customStyle="1" w:styleId="79189F83BBD740539C6B168A27ECF8D0">
    <w:name w:val="79189F83BBD740539C6B168A27ECF8D0"/>
  </w:style>
  <w:style w:type="paragraph" w:customStyle="1" w:styleId="089FF2582BEF41CDACA0F38AD7323149">
    <w:name w:val="089FF2582BEF41CDACA0F38AD7323149"/>
  </w:style>
  <w:style w:type="paragraph" w:customStyle="1" w:styleId="FB8232E750984FD1AF61DE5508498A1C">
    <w:name w:val="FB8232E750984FD1AF61DE5508498A1C"/>
  </w:style>
  <w:style w:type="paragraph" w:customStyle="1" w:styleId="1F9EA01F1AE844CDA9AB3F8D4ABD1480">
    <w:name w:val="1F9EA01F1AE844CDA9AB3F8D4ABD1480"/>
  </w:style>
  <w:style w:type="paragraph" w:customStyle="1" w:styleId="8005BAE475B14E148AA85E2087A1C7B7">
    <w:name w:val="8005BAE475B14E148AA85E2087A1C7B7"/>
  </w:style>
  <w:style w:type="paragraph" w:customStyle="1" w:styleId="621410FB3E424DF297F406ED95774A1E">
    <w:name w:val="621410FB3E424DF297F406ED95774A1E"/>
  </w:style>
  <w:style w:type="paragraph" w:customStyle="1" w:styleId="1EAEABF6ED53423FB28940F840494FB8">
    <w:name w:val="1EAEABF6ED53423FB28940F840494FB8"/>
  </w:style>
  <w:style w:type="paragraph" w:customStyle="1" w:styleId="AD396A53B89E4BEA85DB9968BB2E2DBA">
    <w:name w:val="AD396A53B89E4BEA85DB9968BB2E2DBA"/>
  </w:style>
  <w:style w:type="paragraph" w:customStyle="1" w:styleId="C87D6A713CFE44AFA9484E207F20139D">
    <w:name w:val="C87D6A713CFE44AFA9484E207F20139D"/>
  </w:style>
  <w:style w:type="paragraph" w:customStyle="1" w:styleId="C02B247B39D94763965759C1A9C08DAA">
    <w:name w:val="C02B247B39D94763965759C1A9C08DAA"/>
  </w:style>
  <w:style w:type="paragraph" w:customStyle="1" w:styleId="35080208EC314444858DC761BC40B5E1">
    <w:name w:val="35080208EC314444858DC761BC40B5E1"/>
  </w:style>
  <w:style w:type="paragraph" w:customStyle="1" w:styleId="6DC44913D08C4A9F81AB9193AFE1083D">
    <w:name w:val="6DC44913D08C4A9F81AB9193AFE1083D"/>
  </w:style>
  <w:style w:type="paragraph" w:customStyle="1" w:styleId="6649C55083A04EAAB42065BA31F8E60C">
    <w:name w:val="6649C55083A04EAAB42065BA31F8E60C"/>
  </w:style>
  <w:style w:type="paragraph" w:customStyle="1" w:styleId="2D1847AF35BB4498901544E5979D6791">
    <w:name w:val="2D1847AF35BB4498901544E5979D6791"/>
  </w:style>
  <w:style w:type="paragraph" w:customStyle="1" w:styleId="2A9A5E9EEDF54348B51BC1B2B602967D">
    <w:name w:val="2A9A5E9EEDF54348B51BC1B2B602967D"/>
  </w:style>
  <w:style w:type="paragraph" w:customStyle="1" w:styleId="214B22CDC7C64FE899FC61A85BF484C6">
    <w:name w:val="214B22CDC7C64FE899FC61A85BF484C6"/>
  </w:style>
  <w:style w:type="paragraph" w:customStyle="1" w:styleId="D7D8493F5B224586882EB828FBF2A481">
    <w:name w:val="D7D8493F5B224586882EB828FBF2A481"/>
  </w:style>
  <w:style w:type="paragraph" w:customStyle="1" w:styleId="567ABE1BF41B45898F032A25A84787BF">
    <w:name w:val="567ABE1BF41B45898F032A25A84787BF"/>
  </w:style>
  <w:style w:type="paragraph" w:customStyle="1" w:styleId="CB89D88825834008B43B23243957BC11">
    <w:name w:val="CB89D88825834008B43B23243957BC11"/>
  </w:style>
  <w:style w:type="paragraph" w:customStyle="1" w:styleId="A680F667254F48C7B0D6796936A2FF0F">
    <w:name w:val="A680F667254F48C7B0D6796936A2FF0F"/>
  </w:style>
  <w:style w:type="paragraph" w:styleId="Listepuces2">
    <w:name w:val="List Bullet 2"/>
    <w:basedOn w:val="Normal"/>
    <w:uiPriority w:val="99"/>
    <w:pPr>
      <w:numPr>
        <w:numId w:val="7"/>
      </w:numPr>
      <w:spacing w:after="120" w:line="240" w:lineRule="auto"/>
    </w:pPr>
    <w:rPr>
      <w:rFonts w:eastAsiaTheme="minorHAnsi"/>
      <w:color w:val="595959" w:themeColor="text1" w:themeTint="A6"/>
      <w:sz w:val="23"/>
      <w:szCs w:val="24"/>
      <w:lang w:eastAsia="en-US"/>
    </w:rPr>
  </w:style>
  <w:style w:type="paragraph" w:customStyle="1" w:styleId="368FF9A4C88A408D9BBAA8C51008B7CA">
    <w:name w:val="368FF9A4C88A408D9BBAA8C51008B7CA"/>
  </w:style>
  <w:style w:type="paragraph" w:customStyle="1" w:styleId="C747E38CE42D4DC0AFC21D156D709DAA">
    <w:name w:val="C747E38CE42D4DC0AFC21D156D709DAA"/>
  </w:style>
  <w:style w:type="paragraph" w:customStyle="1" w:styleId="86137929F4FB41539724E6B5A0E1C6DE">
    <w:name w:val="86137929F4FB41539724E6B5A0E1C6DE"/>
  </w:style>
  <w:style w:type="paragraph" w:customStyle="1" w:styleId="02D09A71E5DE4CF6AB818C3286959884">
    <w:name w:val="02D09A71E5DE4CF6AB818C3286959884"/>
  </w:style>
  <w:style w:type="paragraph" w:customStyle="1" w:styleId="655887F4CE59470387D66A8B1DCC3A6A">
    <w:name w:val="655887F4CE59470387D66A8B1DCC3A6A"/>
  </w:style>
  <w:style w:type="paragraph" w:customStyle="1" w:styleId="239C378E68584916A306DCEDE0E124CD">
    <w:name w:val="239C378E68584916A306DCEDE0E124CD"/>
  </w:style>
  <w:style w:type="paragraph" w:customStyle="1" w:styleId="0BD49DD717204A0C9A40CEA65BE335D4">
    <w:name w:val="0BD49DD717204A0C9A40CEA65BE335D4"/>
  </w:style>
  <w:style w:type="paragraph" w:customStyle="1" w:styleId="4BEA7EF506EB456F95776843641A596F">
    <w:name w:val="4BEA7EF506EB456F95776843641A596F"/>
  </w:style>
  <w:style w:type="paragraph" w:customStyle="1" w:styleId="23487DF44E364A888C4449010D81D780">
    <w:name w:val="23487DF44E364A888C4449010D81D780"/>
  </w:style>
  <w:style w:type="paragraph" w:customStyle="1" w:styleId="CA4CB63BAA7D42BF87F5F7D7B695DFD9">
    <w:name w:val="CA4CB63BAA7D42BF87F5F7D7B695DFD9"/>
  </w:style>
  <w:style w:type="paragraph" w:customStyle="1" w:styleId="028EAC2E1A6E48F2A463D689892BD6E8">
    <w:name w:val="028EAC2E1A6E48F2A463D689892BD6E8"/>
  </w:style>
  <w:style w:type="paragraph" w:customStyle="1" w:styleId="0DD7377C6ACC4DD8BCE1645A47FEF4D3">
    <w:name w:val="0DD7377C6ACC4DD8BCE1645A47FEF4D3"/>
  </w:style>
  <w:style w:type="paragraph" w:customStyle="1" w:styleId="A967427D47114AE8B9EF6B3B55856DC1">
    <w:name w:val="A967427D47114AE8B9EF6B3B55856DC1"/>
  </w:style>
  <w:style w:type="paragraph" w:customStyle="1" w:styleId="8E9064735B4F4888B6385A4941803428">
    <w:name w:val="8E9064735B4F4888B6385A4941803428"/>
  </w:style>
  <w:style w:type="paragraph" w:customStyle="1" w:styleId="3CF88AD2515546E3A245B9811B75CDC9">
    <w:name w:val="3CF88AD2515546E3A245B9811B75CDC9"/>
  </w:style>
  <w:style w:type="paragraph" w:customStyle="1" w:styleId="CF7C04D8661A427CAB1CC26CCEC42012">
    <w:name w:val="CF7C04D8661A427CAB1CC26CCEC42012"/>
  </w:style>
  <w:style w:type="paragraph" w:customStyle="1" w:styleId="8A3B45888EFE4BCCA0F1DBD588D4A065">
    <w:name w:val="8A3B45888EFE4BCCA0F1DBD588D4A065"/>
  </w:style>
  <w:style w:type="paragraph" w:customStyle="1" w:styleId="74FC62C4D9B9466D8C81BBA927182CEC">
    <w:name w:val="74FC62C4D9B9466D8C81BBA927182CEC"/>
  </w:style>
  <w:style w:type="paragraph" w:customStyle="1" w:styleId="E380C22A6DA2480091BB8AB223A7ED14">
    <w:name w:val="E380C22A6DA2480091BB8AB223A7ED14"/>
  </w:style>
  <w:style w:type="paragraph" w:customStyle="1" w:styleId="14934C4AA7AB46FBBDEBB19766A10D4D">
    <w:name w:val="14934C4AA7AB46FBBDEBB19766A10D4D"/>
  </w:style>
  <w:style w:type="paragraph" w:customStyle="1" w:styleId="0B5A62618B664543A8FA8D826F75F2D3">
    <w:name w:val="0B5A62618B664543A8FA8D826F75F2D3"/>
  </w:style>
  <w:style w:type="paragraph" w:customStyle="1" w:styleId="C843730433A94B2B90F84BB4F98827C1">
    <w:name w:val="C843730433A94B2B90F84BB4F98827C1"/>
  </w:style>
  <w:style w:type="paragraph" w:customStyle="1" w:styleId="62E6B48A011B4676913561B8B921FC4B">
    <w:name w:val="62E6B48A011B4676913561B8B921FC4B"/>
  </w:style>
  <w:style w:type="paragraph" w:customStyle="1" w:styleId="427496D6B10B4048B177599D3C91168C">
    <w:name w:val="427496D6B10B4048B177599D3C91168C"/>
  </w:style>
  <w:style w:type="paragraph" w:customStyle="1" w:styleId="70E01BC07485478FB64B3886F35069D6">
    <w:name w:val="70E01BC07485478FB64B3886F35069D6"/>
  </w:style>
  <w:style w:type="paragraph" w:customStyle="1" w:styleId="5E9969BB41C543F5B76FD0F4F31E279A">
    <w:name w:val="5E9969BB41C543F5B76FD0F4F31E279A"/>
  </w:style>
  <w:style w:type="paragraph" w:customStyle="1" w:styleId="D8B301DA903C4F868F5403E793395AA4">
    <w:name w:val="D8B301DA903C4F868F5403E793395AA4"/>
  </w:style>
  <w:style w:type="paragraph" w:customStyle="1" w:styleId="A1513FA98293448BA950A0C819C6B94E">
    <w:name w:val="A1513FA98293448BA950A0C819C6B94E"/>
  </w:style>
  <w:style w:type="paragraph" w:customStyle="1" w:styleId="48C219DCE58F43CBB5E2933DF57E426B">
    <w:name w:val="48C219DCE58F43CBB5E2933DF57E426B"/>
  </w:style>
  <w:style w:type="paragraph" w:customStyle="1" w:styleId="0B75FA32A7D54DC7AB296D34ECBF2418">
    <w:name w:val="0B75FA32A7D54DC7AB296D34ECBF2418"/>
  </w:style>
  <w:style w:type="paragraph" w:customStyle="1" w:styleId="9B77A7E346694758A58797B71BF80659">
    <w:name w:val="9B77A7E346694758A58797B71BF80659"/>
  </w:style>
  <w:style w:type="paragraph" w:customStyle="1" w:styleId="270962B9142044C79A6819C0ADE4E3CB">
    <w:name w:val="270962B9142044C79A6819C0ADE4E3CB"/>
  </w:style>
  <w:style w:type="paragraph" w:customStyle="1" w:styleId="8C0CA33328AE474E8A70306254DFB6BF">
    <w:name w:val="8C0CA33328AE474E8A70306254DFB6BF"/>
  </w:style>
  <w:style w:type="paragraph" w:customStyle="1" w:styleId="3B824639A229470FB6A5AFC608E40DDE">
    <w:name w:val="3B824639A229470FB6A5AFC608E40DDE"/>
  </w:style>
  <w:style w:type="paragraph" w:customStyle="1" w:styleId="35939277FD724ECFAF5AF65DC7B89180">
    <w:name w:val="35939277FD724ECFAF5AF65DC7B89180"/>
  </w:style>
  <w:style w:type="paragraph" w:customStyle="1" w:styleId="0586FF362E9942D49FF35226F8E09ECE">
    <w:name w:val="0586FF362E9942D49FF35226F8E09ECE"/>
  </w:style>
  <w:style w:type="paragraph" w:customStyle="1" w:styleId="4CC00DE1177D4AF2B75FF928D4EF65B7">
    <w:name w:val="4CC00DE1177D4AF2B75FF928D4EF65B7"/>
  </w:style>
  <w:style w:type="paragraph" w:customStyle="1" w:styleId="B5360A3C6AED461BBE3F5A653A2F9FBF">
    <w:name w:val="B5360A3C6AED461BBE3F5A653A2F9FBF"/>
  </w:style>
  <w:style w:type="paragraph" w:customStyle="1" w:styleId="382DDE85F098426B969B6D1B02019264">
    <w:name w:val="382DDE85F098426B969B6D1B02019264"/>
  </w:style>
  <w:style w:type="paragraph" w:customStyle="1" w:styleId="9B30ED746B0F4CF6B9F762F70905D40E">
    <w:name w:val="9B30ED746B0F4CF6B9F762F70905D40E"/>
  </w:style>
  <w:style w:type="paragraph" w:customStyle="1" w:styleId="2B83263C7F83475EBD78B3B018E99030">
    <w:name w:val="2B83263C7F83475EBD78B3B018E99030"/>
  </w:style>
  <w:style w:type="paragraph" w:customStyle="1" w:styleId="C503B54740344570949233AC2D3CB35A">
    <w:name w:val="C503B54740344570949233AC2D3CB35A"/>
  </w:style>
  <w:style w:type="paragraph" w:customStyle="1" w:styleId="A66B858A0729451DBB94762D8E96FD06">
    <w:name w:val="A66B858A0729451DBB94762D8E96FD06"/>
  </w:style>
  <w:style w:type="paragraph" w:customStyle="1" w:styleId="6B0AB015AD5E45AA9BE70A897211AF3B">
    <w:name w:val="6B0AB015AD5E45AA9BE70A897211AF3B"/>
  </w:style>
  <w:style w:type="paragraph" w:customStyle="1" w:styleId="69B08C45F03845BC85F2D24FDEBCD3A3">
    <w:name w:val="69B08C45F03845BC85F2D24FDEBCD3A3"/>
  </w:style>
  <w:style w:type="paragraph" w:customStyle="1" w:styleId="CE679FD4805D4B8D904BA1B8EF8FFCD6">
    <w:name w:val="CE679FD4805D4B8D904BA1B8EF8FFCD6"/>
  </w:style>
  <w:style w:type="paragraph" w:customStyle="1" w:styleId="B0975FCFBC6B47E8A54B48273BA36E6D">
    <w:name w:val="B0975FCFBC6B47E8A54B48273BA36E6D"/>
  </w:style>
  <w:style w:type="paragraph" w:customStyle="1" w:styleId="81CD8F89C30E4882964E79A8CD6C4B89">
    <w:name w:val="81CD8F89C30E4882964E79A8CD6C4B89"/>
  </w:style>
  <w:style w:type="paragraph" w:customStyle="1" w:styleId="75DC3F3BEC5A4098B031CBFB42215942">
    <w:name w:val="75DC3F3BEC5A4098B031CBFB42215942"/>
  </w:style>
  <w:style w:type="paragraph" w:customStyle="1" w:styleId="6B662B17F310409C941D99A8E81872AE">
    <w:name w:val="6B662B17F310409C941D99A8E81872AE"/>
  </w:style>
  <w:style w:type="paragraph" w:customStyle="1" w:styleId="179F97414DF84FCF9638901D035FD108">
    <w:name w:val="179F97414DF84FCF9638901D035FD108"/>
  </w:style>
  <w:style w:type="paragraph" w:customStyle="1" w:styleId="49B3748803EC4B65976B071A1A29CDFE">
    <w:name w:val="49B3748803EC4B65976B071A1A29CDFE"/>
  </w:style>
  <w:style w:type="paragraph" w:customStyle="1" w:styleId="760499E5D652418CAB745E9007CFFD90">
    <w:name w:val="760499E5D652418CAB745E9007CFFD90"/>
  </w:style>
  <w:style w:type="paragraph" w:customStyle="1" w:styleId="6521701BE666436184B14FBBAD23F7CA">
    <w:name w:val="6521701BE666436184B14FBBAD23F7CA"/>
  </w:style>
  <w:style w:type="paragraph" w:customStyle="1" w:styleId="6984130156D8433D805DDA551FD185CC">
    <w:name w:val="6984130156D8433D805DDA551FD185CC"/>
  </w:style>
  <w:style w:type="paragraph" w:customStyle="1" w:styleId="950FAB80A71C46C3AF68EF2706B4DC77">
    <w:name w:val="950FAB80A71C46C3AF68EF2706B4DC77"/>
  </w:style>
  <w:style w:type="paragraph" w:customStyle="1" w:styleId="41C81F9E283D4FF9852D332311261180">
    <w:name w:val="41C81F9E283D4FF9852D332311261180"/>
  </w:style>
  <w:style w:type="paragraph" w:customStyle="1" w:styleId="880C58A7DBD3486BB9D1D86739D800C9">
    <w:name w:val="880C58A7DBD3486BB9D1D86739D800C9"/>
  </w:style>
  <w:style w:type="paragraph" w:customStyle="1" w:styleId="48F1B8F007614811B904C601C6C8F138">
    <w:name w:val="48F1B8F007614811B904C601C6C8F138"/>
  </w:style>
  <w:style w:type="paragraph" w:customStyle="1" w:styleId="E87BAC3FA32240208012EF175BFD3BAB">
    <w:name w:val="E87BAC3FA32240208012EF175BFD3BAB"/>
  </w:style>
  <w:style w:type="paragraph" w:customStyle="1" w:styleId="BAF252DB6B3D4E9980051D0A86498CE0">
    <w:name w:val="BAF252DB6B3D4E9980051D0A86498CE0"/>
  </w:style>
  <w:style w:type="paragraph" w:customStyle="1" w:styleId="C1B4698000D541C0B80C8C833E1E2A62">
    <w:name w:val="C1B4698000D541C0B80C8C833E1E2A62"/>
  </w:style>
  <w:style w:type="paragraph" w:customStyle="1" w:styleId="4707CA59B13E4AF79A32BAB7AACE31E2">
    <w:name w:val="4707CA59B13E4AF79A32BAB7AACE31E2"/>
  </w:style>
  <w:style w:type="paragraph" w:customStyle="1" w:styleId="B1544CB8AE2645019BDB05786192B27A">
    <w:name w:val="B1544CB8AE2645019BDB05786192B27A"/>
  </w:style>
  <w:style w:type="paragraph" w:customStyle="1" w:styleId="60430DADA99F46899CE184007E7D7BED">
    <w:name w:val="60430DADA99F46899CE184007E7D7BED"/>
  </w:style>
  <w:style w:type="paragraph" w:customStyle="1" w:styleId="C41B7DEBC9974A11B84469F781943419">
    <w:name w:val="C41B7DEBC9974A11B84469F781943419"/>
  </w:style>
  <w:style w:type="paragraph" w:customStyle="1" w:styleId="332D6C12447C4C6DB732ED1A402DF9FB">
    <w:name w:val="332D6C12447C4C6DB732ED1A402DF9FB"/>
  </w:style>
  <w:style w:type="paragraph" w:customStyle="1" w:styleId="6D235880B3F844E0B696243B165D22BA">
    <w:name w:val="6D235880B3F844E0B696243B165D22BA"/>
  </w:style>
  <w:style w:type="paragraph" w:customStyle="1" w:styleId="193045EE04D1437C9E55FA02717B4C0C">
    <w:name w:val="193045EE04D1437C9E55FA02717B4C0C"/>
  </w:style>
  <w:style w:type="paragraph" w:customStyle="1" w:styleId="A9BA448F34DB421D8EF433B7B69DA045">
    <w:name w:val="A9BA448F34DB421D8EF433B7B69DA045"/>
  </w:style>
  <w:style w:type="paragraph" w:customStyle="1" w:styleId="7B6844A437724746A6534B69E79F7F92">
    <w:name w:val="7B6844A437724746A6534B69E79F7F92"/>
  </w:style>
  <w:style w:type="paragraph" w:customStyle="1" w:styleId="30525CCD09B546FC98984D6EAEF5EFB1">
    <w:name w:val="30525CCD09B546FC98984D6EAEF5EFB1"/>
  </w:style>
  <w:style w:type="paragraph" w:customStyle="1" w:styleId="D5D727E3BA544F7ABA72A2E1DFA0381D">
    <w:name w:val="D5D727E3BA544F7ABA72A2E1DFA0381D"/>
  </w:style>
  <w:style w:type="paragraph" w:customStyle="1" w:styleId="22B63C738BA14A4890739D3C8A751BB3">
    <w:name w:val="22B63C738BA14A4890739D3C8A751BB3"/>
  </w:style>
  <w:style w:type="paragraph" w:customStyle="1" w:styleId="DF4C2CBA4C7E44869D668048B4C223A7">
    <w:name w:val="DF4C2CBA4C7E44869D668048B4C223A7"/>
  </w:style>
  <w:style w:type="paragraph" w:customStyle="1" w:styleId="295BF6B444C84AFBA1556599205084F2">
    <w:name w:val="295BF6B444C84AFBA1556599205084F2"/>
  </w:style>
  <w:style w:type="paragraph" w:customStyle="1" w:styleId="AF445A22985E471AB423CAF5681BB6E6">
    <w:name w:val="AF445A22985E471AB423CAF5681BB6E6"/>
  </w:style>
  <w:style w:type="paragraph" w:customStyle="1" w:styleId="7E31600F634447A9B1BC344EC90B37C6">
    <w:name w:val="7E31600F634447A9B1BC344EC90B37C6"/>
  </w:style>
  <w:style w:type="paragraph" w:customStyle="1" w:styleId="AF83DAB930C64B06AB66B3CFEE74AB75">
    <w:name w:val="AF83DAB930C64B06AB66B3CFEE74AB75"/>
  </w:style>
  <w:style w:type="paragraph" w:customStyle="1" w:styleId="3FEEBE8EA2B34AC3A3E2F965FF10B358">
    <w:name w:val="3FEEBE8EA2B34AC3A3E2F965FF10B358"/>
  </w:style>
  <w:style w:type="paragraph" w:customStyle="1" w:styleId="6378A96671214D878B17876F44A5D24A">
    <w:name w:val="6378A96671214D878B17876F44A5D24A"/>
  </w:style>
  <w:style w:type="paragraph" w:customStyle="1" w:styleId="6A68D25AB7A14DEF98B7F119B32448A9">
    <w:name w:val="6A68D25AB7A14DEF98B7F119B32448A9"/>
  </w:style>
  <w:style w:type="paragraph" w:customStyle="1" w:styleId="5773636D403446E49477D86AC17F96B8">
    <w:name w:val="5773636D403446E49477D86AC17F96B8"/>
  </w:style>
  <w:style w:type="paragraph" w:customStyle="1" w:styleId="CFCA7AD81FFB495E85CB82DD6E254E64">
    <w:name w:val="CFCA7AD81FFB495E85CB82DD6E254E64"/>
  </w:style>
  <w:style w:type="paragraph" w:customStyle="1" w:styleId="0CA3A614E64647CCAB50270FDD6F73E7">
    <w:name w:val="0CA3A614E64647CCAB50270FDD6F73E7"/>
  </w:style>
  <w:style w:type="paragraph" w:customStyle="1" w:styleId="6B0E5F29AF2B47DC9E728F8674EE9A58">
    <w:name w:val="6B0E5F29AF2B47DC9E728F8674EE9A58"/>
  </w:style>
  <w:style w:type="paragraph" w:customStyle="1" w:styleId="88F8B9C9BC4449D5A5E5F5A4611E261B">
    <w:name w:val="88F8B9C9BC4449D5A5E5F5A4611E261B"/>
  </w:style>
  <w:style w:type="paragraph" w:customStyle="1" w:styleId="733885595CDC4DC2909725BEFEAF8169">
    <w:name w:val="733885595CDC4DC2909725BEFEAF8169"/>
  </w:style>
  <w:style w:type="paragraph" w:customStyle="1" w:styleId="16D5417AD7034B169E19467AC17F2800">
    <w:name w:val="16D5417AD7034B169E19467AC17F2800"/>
  </w:style>
  <w:style w:type="paragraph" w:customStyle="1" w:styleId="8FC36EBCBD4742F4B4EFE6B0B0453E50">
    <w:name w:val="8FC36EBCBD4742F4B4EFE6B0B0453E50"/>
  </w:style>
  <w:style w:type="paragraph" w:customStyle="1" w:styleId="C867746069034C06B95BADFAA9AC9DB7">
    <w:name w:val="C867746069034C06B95BADFAA9AC9DB7"/>
  </w:style>
  <w:style w:type="paragraph" w:customStyle="1" w:styleId="95D50DCFB62043F491494CF8500B34AA">
    <w:name w:val="95D50DCFB62043F491494CF8500B34AA"/>
  </w:style>
  <w:style w:type="paragraph" w:customStyle="1" w:styleId="2CEB7B2BB2444F8F95BB52D5BF012221">
    <w:name w:val="2CEB7B2BB2444F8F95BB52D5BF012221"/>
  </w:style>
  <w:style w:type="paragraph" w:customStyle="1" w:styleId="27B35930996041EC84CDF0AF8FDCE168">
    <w:name w:val="27B35930996041EC84CDF0AF8FDCE168"/>
  </w:style>
  <w:style w:type="paragraph" w:customStyle="1" w:styleId="5472EC288BC14B54B37B5E2E4DCF2707">
    <w:name w:val="5472EC288BC14B54B37B5E2E4DCF2707"/>
  </w:style>
  <w:style w:type="paragraph" w:customStyle="1" w:styleId="A846E49C81F24A118A84D6EAE4A15DAC">
    <w:name w:val="A846E49C81F24A118A84D6EAE4A15DAC"/>
  </w:style>
  <w:style w:type="paragraph" w:customStyle="1" w:styleId="C513F863E0054AF8AE0C66640B4772B7">
    <w:name w:val="C513F863E0054AF8AE0C66640B4772B7"/>
  </w:style>
  <w:style w:type="paragraph" w:customStyle="1" w:styleId="ADB40FA15F244CFCB5B40DBEABB36170">
    <w:name w:val="ADB40FA15F244CFCB5B40DBEABB36170"/>
  </w:style>
  <w:style w:type="paragraph" w:customStyle="1" w:styleId="4021E2B6A2F64D2CA0378D8A7773432C">
    <w:name w:val="4021E2B6A2F64D2CA0378D8A7773432C"/>
  </w:style>
  <w:style w:type="paragraph" w:customStyle="1" w:styleId="24D0C6E14F2046C2B51E0035D9E3D1CB">
    <w:name w:val="24D0C6E14F2046C2B51E0035D9E3D1CB"/>
  </w:style>
  <w:style w:type="paragraph" w:customStyle="1" w:styleId="FB365C9DA69C4954AFFC709BCBA8B46C">
    <w:name w:val="FB365C9DA69C4954AFFC709BCBA8B46C"/>
  </w:style>
  <w:style w:type="paragraph" w:customStyle="1" w:styleId="0FE65F78201D40E28F65DB31A9EFF2E3">
    <w:name w:val="0FE65F78201D40E28F65DB31A9EFF2E3"/>
  </w:style>
  <w:style w:type="paragraph" w:customStyle="1" w:styleId="74A870114E004811973232011E3FFB4D">
    <w:name w:val="74A870114E004811973232011E3FFB4D"/>
  </w:style>
  <w:style w:type="paragraph" w:customStyle="1" w:styleId="892BA9CA23804A1DBEC3D3FF6EA9403C">
    <w:name w:val="892BA9CA23804A1DBEC3D3FF6EA9403C"/>
  </w:style>
  <w:style w:type="paragraph" w:customStyle="1" w:styleId="8C07CB4DF18949569AF24EAB8904E30A">
    <w:name w:val="8C07CB4DF18949569AF24EAB8904E30A"/>
  </w:style>
  <w:style w:type="paragraph" w:customStyle="1" w:styleId="377BBD5C8F8A495B9A96CB4D260C67E8">
    <w:name w:val="377BBD5C8F8A495B9A96CB4D260C67E8"/>
  </w:style>
  <w:style w:type="paragraph" w:customStyle="1" w:styleId="9885F69287EA4D5EBFAA81616C7E2C15">
    <w:name w:val="9885F69287EA4D5EBFAA81616C7E2C15"/>
  </w:style>
  <w:style w:type="paragraph" w:customStyle="1" w:styleId="7B445AE72C0D40298480AA4EFB853510">
    <w:name w:val="7B445AE72C0D40298480AA4EFB853510"/>
  </w:style>
  <w:style w:type="paragraph" w:customStyle="1" w:styleId="5F49E636CBEB4DA3AFDD82C4832F72D3">
    <w:name w:val="5F49E636CBEB4DA3AFDD82C4832F72D3"/>
  </w:style>
  <w:style w:type="paragraph" w:customStyle="1" w:styleId="00CCC18B93A9451399CB568652A68DA0">
    <w:name w:val="00CCC18B93A9451399CB568652A68DA0"/>
  </w:style>
  <w:style w:type="paragraph" w:customStyle="1" w:styleId="48E8836138E54180A109CCF5904817BB">
    <w:name w:val="48E8836138E54180A109CCF5904817BB"/>
  </w:style>
  <w:style w:type="paragraph" w:customStyle="1" w:styleId="C5A0DAE1E0AA40D9AFE56B9D34650BB8">
    <w:name w:val="C5A0DAE1E0AA40D9AFE56B9D34650BB8"/>
  </w:style>
  <w:style w:type="paragraph" w:customStyle="1" w:styleId="914592E8A4C3401680BC6E9BED6F75FA">
    <w:name w:val="914592E8A4C3401680BC6E9BED6F75FA"/>
  </w:style>
  <w:style w:type="paragraph" w:customStyle="1" w:styleId="AD685338F46D4B0ABF8CF434253929F7">
    <w:name w:val="AD685338F46D4B0ABF8CF434253929F7"/>
  </w:style>
  <w:style w:type="paragraph" w:customStyle="1" w:styleId="F7C88019B07C4B97863C5C3BA2081F3E">
    <w:name w:val="F7C88019B07C4B97863C5C3BA2081F3E"/>
  </w:style>
  <w:style w:type="paragraph" w:customStyle="1" w:styleId="A1A9AC0C35914D3A8D3B9DDFEEAB95BF">
    <w:name w:val="A1A9AC0C35914D3A8D3B9DDFEEAB95BF"/>
  </w:style>
  <w:style w:type="paragraph" w:customStyle="1" w:styleId="9FBACEBD649E4F1EAACD5D1FE4925884">
    <w:name w:val="9FBACEBD649E4F1EAACD5D1FE4925884"/>
  </w:style>
  <w:style w:type="paragraph" w:customStyle="1" w:styleId="C261637ED459450A91FB921ADC719319">
    <w:name w:val="C261637ED459450A91FB921ADC719319"/>
  </w:style>
  <w:style w:type="paragraph" w:customStyle="1" w:styleId="C9BC3E38C0EB4EC5BA0CE6F27C53FC98">
    <w:name w:val="C9BC3E38C0EB4EC5BA0CE6F27C53FC98"/>
  </w:style>
  <w:style w:type="paragraph" w:customStyle="1" w:styleId="0E9651E4E5674D8EA519913855C5A87F">
    <w:name w:val="0E9651E4E5674D8EA519913855C5A87F"/>
  </w:style>
  <w:style w:type="paragraph" w:customStyle="1" w:styleId="76B2B0D4192C4AEEA66EA72431F9FFAD">
    <w:name w:val="76B2B0D4192C4AEEA66EA72431F9FFAD"/>
  </w:style>
  <w:style w:type="paragraph" w:customStyle="1" w:styleId="468EE12C2AB34BA6B262D65EA9F935BF">
    <w:name w:val="468EE12C2AB34BA6B262D65EA9F935BF"/>
  </w:style>
  <w:style w:type="paragraph" w:customStyle="1" w:styleId="098D2C0E7B814DC4A10EE12318FBA558">
    <w:name w:val="098D2C0E7B814DC4A10EE12318FBA558"/>
  </w:style>
  <w:style w:type="paragraph" w:customStyle="1" w:styleId="E74AF92F2FA64C0B825E04E8EBB5E072">
    <w:name w:val="E74AF92F2FA64C0B825E04E8EBB5E072"/>
  </w:style>
  <w:style w:type="paragraph" w:customStyle="1" w:styleId="6DDD1D0981204BB4B9AA1A54C97491AE">
    <w:name w:val="6DDD1D0981204BB4B9AA1A54C97491AE"/>
  </w:style>
  <w:style w:type="paragraph" w:customStyle="1" w:styleId="F1B2FB6044664437B69F5D3ADC84951E">
    <w:name w:val="F1B2FB6044664437B69F5D3ADC84951E"/>
  </w:style>
  <w:style w:type="paragraph" w:customStyle="1" w:styleId="8CA04C1306824A47A0FD6B1F83AB5F04">
    <w:name w:val="8CA04C1306824A47A0FD6B1F83AB5F04"/>
  </w:style>
  <w:style w:type="paragraph" w:customStyle="1" w:styleId="397F97F6B02E42849D7B1176D04A3156">
    <w:name w:val="397F97F6B02E42849D7B1176D04A3156"/>
  </w:style>
  <w:style w:type="paragraph" w:customStyle="1" w:styleId="B086177AA30D4985A59A6DC72A652F30">
    <w:name w:val="B086177AA30D4985A59A6DC72A652F30"/>
  </w:style>
  <w:style w:type="paragraph" w:customStyle="1" w:styleId="866C380441C74B0595332260191323D1">
    <w:name w:val="866C380441C74B0595332260191323D1"/>
  </w:style>
  <w:style w:type="paragraph" w:customStyle="1" w:styleId="7D5A42F5785F4CF99EC64FE256371EDF">
    <w:name w:val="7D5A42F5785F4CF99EC64FE256371EDF"/>
  </w:style>
  <w:style w:type="paragraph" w:customStyle="1" w:styleId="A492201CAAB14B8DA53E5D26B6079380">
    <w:name w:val="A492201CAAB14B8DA53E5D26B6079380"/>
  </w:style>
  <w:style w:type="paragraph" w:customStyle="1" w:styleId="F6764F700E3A4B4388BD9AA65F49BB0C">
    <w:name w:val="F6764F700E3A4B4388BD9AA65F49BB0C"/>
  </w:style>
  <w:style w:type="paragraph" w:customStyle="1" w:styleId="A094FF873F824AB982C869F5CE40C923">
    <w:name w:val="A094FF873F824AB982C869F5CE40C923"/>
  </w:style>
  <w:style w:type="paragraph" w:customStyle="1" w:styleId="E5BADC88708D44F4B77AE330CCA82C5A">
    <w:name w:val="E5BADC88708D44F4B77AE330CCA82C5A"/>
  </w:style>
  <w:style w:type="paragraph" w:customStyle="1" w:styleId="FDC9530B276F48699D693AE825587750">
    <w:name w:val="FDC9530B276F48699D693AE825587750"/>
  </w:style>
  <w:style w:type="paragraph" w:customStyle="1" w:styleId="EAE36D8443D84111AAE2EFF3313EA4DD">
    <w:name w:val="EAE36D8443D84111AAE2EFF3313EA4DD"/>
  </w:style>
  <w:style w:type="paragraph" w:customStyle="1" w:styleId="2C4F5AD5D2324010B22175A030E8A3ED">
    <w:name w:val="2C4F5AD5D2324010B22175A030E8A3ED"/>
  </w:style>
  <w:style w:type="paragraph" w:customStyle="1" w:styleId="CB5B1123AD4D47059A9652BFD1AB803F">
    <w:name w:val="CB5B1123AD4D47059A9652BFD1AB803F"/>
  </w:style>
  <w:style w:type="paragraph" w:customStyle="1" w:styleId="929D9518D725423D94817F783822104C">
    <w:name w:val="929D9518D725423D94817F783822104C"/>
  </w:style>
  <w:style w:type="paragraph" w:customStyle="1" w:styleId="309F8FBEECAD45F981D8272BE7648185">
    <w:name w:val="309F8FBEECAD45F981D8272BE7648185"/>
  </w:style>
  <w:style w:type="paragraph" w:customStyle="1" w:styleId="13D447F83AD746069540D8702EBAE302">
    <w:name w:val="13D447F83AD746069540D8702EBAE302"/>
  </w:style>
  <w:style w:type="paragraph" w:customStyle="1" w:styleId="E958F3A125554F499CE923418E3AB9FC">
    <w:name w:val="E958F3A125554F499CE923418E3AB9FC"/>
  </w:style>
  <w:style w:type="paragraph" w:customStyle="1" w:styleId="974D8587FDF24CE797A4AB1D8D517C88">
    <w:name w:val="974D8587FDF24CE797A4AB1D8D517C88"/>
  </w:style>
  <w:style w:type="paragraph" w:customStyle="1" w:styleId="4340C5E21C514431A15BCD908BB6F905">
    <w:name w:val="4340C5E21C514431A15BCD908BB6F905"/>
  </w:style>
  <w:style w:type="paragraph" w:customStyle="1" w:styleId="B7DAF18E4AAF48B2B3B087CAD4CFE739">
    <w:name w:val="B7DAF18E4AAF48B2B3B087CAD4CFE739"/>
  </w:style>
  <w:style w:type="paragraph" w:customStyle="1" w:styleId="C36408E5E36E472195EDBA03418CE869">
    <w:name w:val="C36408E5E36E472195EDBA03418CE869"/>
  </w:style>
  <w:style w:type="paragraph" w:customStyle="1" w:styleId="F9A918509FC54792A5C126F70CDF6377">
    <w:name w:val="F9A918509FC54792A5C126F70CDF6377"/>
  </w:style>
  <w:style w:type="paragraph" w:customStyle="1" w:styleId="9D7557ECCE004D669D204F682295BE9A">
    <w:name w:val="9D7557ECCE004D669D204F682295BE9A"/>
  </w:style>
  <w:style w:type="paragraph" w:customStyle="1" w:styleId="E0B66DF313414CF781520E556342D9D6">
    <w:name w:val="E0B66DF313414CF781520E556342D9D6"/>
  </w:style>
  <w:style w:type="paragraph" w:customStyle="1" w:styleId="6D29BBE5479B4E1F93E68538387C3760">
    <w:name w:val="6D29BBE5479B4E1F93E68538387C3760"/>
  </w:style>
  <w:style w:type="paragraph" w:customStyle="1" w:styleId="38D1DEC2FD6B4A79B81DAB9FAE1F1FF3">
    <w:name w:val="38D1DEC2FD6B4A79B81DAB9FAE1F1FF3"/>
  </w:style>
  <w:style w:type="paragraph" w:customStyle="1" w:styleId="A0811725EE574CC08C256696B2E08276">
    <w:name w:val="A0811725EE574CC08C256696B2E08276"/>
  </w:style>
  <w:style w:type="paragraph" w:customStyle="1" w:styleId="AF3F3183D8F845FF8955379B9FDF02D4">
    <w:name w:val="AF3F3183D8F845FF8955379B9FDF02D4"/>
  </w:style>
  <w:style w:type="paragraph" w:customStyle="1" w:styleId="8BE9A55D7BE449C5B3869C6BDAD89997">
    <w:name w:val="8BE9A55D7BE449C5B3869C6BDAD89997"/>
  </w:style>
  <w:style w:type="paragraph" w:customStyle="1" w:styleId="34075BE69C2046E5B9D59C1616D23A39">
    <w:name w:val="34075BE69C2046E5B9D59C1616D23A39"/>
  </w:style>
  <w:style w:type="paragraph" w:customStyle="1" w:styleId="06D160BC58C44A0D9468034FD13A4C64">
    <w:name w:val="06D160BC58C44A0D9468034FD13A4C64"/>
  </w:style>
  <w:style w:type="paragraph" w:customStyle="1" w:styleId="8BC9C770D93C4D3EBECD8A2464D01544">
    <w:name w:val="8BC9C770D93C4D3EBECD8A2464D01544"/>
  </w:style>
  <w:style w:type="paragraph" w:customStyle="1" w:styleId="E8790F9834D54C7F8D62A6ADD0574B3E">
    <w:name w:val="E8790F9834D54C7F8D62A6ADD0574B3E"/>
  </w:style>
  <w:style w:type="paragraph" w:customStyle="1" w:styleId="9064DC9912EA401CB41158790BB46D51">
    <w:name w:val="9064DC9912EA401CB41158790BB46D51"/>
  </w:style>
  <w:style w:type="paragraph" w:customStyle="1" w:styleId="26CC3CFA27524E7E9BD0FEA04A6A2469">
    <w:name w:val="26CC3CFA27524E7E9BD0FEA04A6A2469"/>
  </w:style>
  <w:style w:type="paragraph" w:customStyle="1" w:styleId="1DEC87DCFCAC4B0B8711751715ADBCD1">
    <w:name w:val="1DEC87DCFCAC4B0B8711751715ADBCD1"/>
  </w:style>
  <w:style w:type="paragraph" w:customStyle="1" w:styleId="D1BC04716A234B5BA71AA175C5ABDD15">
    <w:name w:val="D1BC04716A234B5BA71AA175C5ABDD15"/>
  </w:style>
  <w:style w:type="paragraph" w:customStyle="1" w:styleId="0F8D6CB620924B40B9DDB32927553D69">
    <w:name w:val="0F8D6CB620924B40B9DDB32927553D69"/>
  </w:style>
  <w:style w:type="paragraph" w:customStyle="1" w:styleId="4E725F4A13BC43C19108282DC27F378D">
    <w:name w:val="4E725F4A13BC43C19108282DC27F378D"/>
  </w:style>
  <w:style w:type="paragraph" w:customStyle="1" w:styleId="AB4DA67A35C441BBAF644C1C1A8AAF78">
    <w:name w:val="AB4DA67A35C441BBAF644C1C1A8AAF78"/>
  </w:style>
  <w:style w:type="paragraph" w:customStyle="1" w:styleId="63664AC930184BBCB1088237A25B6585">
    <w:name w:val="63664AC930184BBCB1088237A25B6585"/>
  </w:style>
  <w:style w:type="paragraph" w:customStyle="1" w:styleId="C620B508CF0D4847A82442578425474E">
    <w:name w:val="C620B508CF0D4847A82442578425474E"/>
  </w:style>
  <w:style w:type="paragraph" w:customStyle="1" w:styleId="815B3DEC1E5E41C8837A00DD95738F72">
    <w:name w:val="815B3DEC1E5E41C8837A00DD95738F72"/>
  </w:style>
  <w:style w:type="paragraph" w:customStyle="1" w:styleId="F2947475B223442082AC503FE1E27164">
    <w:name w:val="F2947475B223442082AC503FE1E27164"/>
  </w:style>
  <w:style w:type="paragraph" w:customStyle="1" w:styleId="446B5C4C622B44DDA3FB116CAD8F1754">
    <w:name w:val="446B5C4C622B44DDA3FB116CAD8F1754"/>
  </w:style>
  <w:style w:type="paragraph" w:customStyle="1" w:styleId="64ACECB378C2403A970ED206EE8E2207">
    <w:name w:val="64ACECB378C2403A970ED206EE8E2207"/>
  </w:style>
  <w:style w:type="paragraph" w:customStyle="1" w:styleId="48885F22F9FA49DD84B6F51C34B3362B">
    <w:name w:val="48885F22F9FA49DD84B6F51C34B3362B"/>
  </w:style>
  <w:style w:type="paragraph" w:customStyle="1" w:styleId="F31EFFC431FD434C8895247BEE6903DA">
    <w:name w:val="F31EFFC431FD434C8895247BEE6903DA"/>
  </w:style>
  <w:style w:type="paragraph" w:customStyle="1" w:styleId="B469B419A2734BCB9A46DA5D9FCFC000">
    <w:name w:val="B469B419A2734BCB9A46DA5D9FCFC000"/>
  </w:style>
  <w:style w:type="paragraph" w:customStyle="1" w:styleId="FC846E0D5A4B43C7BDBCDC31BD3D75EE">
    <w:name w:val="FC846E0D5A4B43C7BDBCDC31BD3D75EE"/>
  </w:style>
  <w:style w:type="paragraph" w:customStyle="1" w:styleId="19DA092068894F7A875FE8CA463DE04C">
    <w:name w:val="19DA092068894F7A875FE8CA463DE04C"/>
  </w:style>
  <w:style w:type="paragraph" w:customStyle="1" w:styleId="FC1E9449B1A54E81BF8CCCB61A1C6B5E">
    <w:name w:val="FC1E9449B1A54E81BF8CCCB61A1C6B5E"/>
  </w:style>
  <w:style w:type="paragraph" w:customStyle="1" w:styleId="296AAAB06E794E67990050A851D932F2">
    <w:name w:val="296AAAB06E794E67990050A851D932F2"/>
  </w:style>
  <w:style w:type="paragraph" w:customStyle="1" w:styleId="1292451274A9478E8FC5AAC812998D0D">
    <w:name w:val="1292451274A9478E8FC5AAC812998D0D"/>
  </w:style>
  <w:style w:type="paragraph" w:customStyle="1" w:styleId="F956B2B44D7A471DB2320E30A5DA3D23">
    <w:name w:val="F956B2B44D7A471DB2320E30A5DA3D23"/>
  </w:style>
  <w:style w:type="paragraph" w:customStyle="1" w:styleId="4348121D058145E7A2D310B2E6BF8797">
    <w:name w:val="4348121D058145E7A2D310B2E6BF8797"/>
  </w:style>
  <w:style w:type="paragraph" w:customStyle="1" w:styleId="5FECA92C52C141619C88028D08420E7A">
    <w:name w:val="5FECA92C52C141619C88028D08420E7A"/>
  </w:style>
  <w:style w:type="paragraph" w:customStyle="1" w:styleId="296AF6EAAB4F400D9BF7A04CD48499C3">
    <w:name w:val="296AF6EAAB4F400D9BF7A04CD48499C3"/>
  </w:style>
  <w:style w:type="paragraph" w:customStyle="1" w:styleId="6DDE2676CC5F4BDD9378F25084B61A20">
    <w:name w:val="6DDE2676CC5F4BDD9378F25084B61A20"/>
  </w:style>
  <w:style w:type="paragraph" w:customStyle="1" w:styleId="3C722EFDA25945258651DE9205B5E2C4">
    <w:name w:val="3C722EFDA25945258651DE9205B5E2C4"/>
  </w:style>
  <w:style w:type="paragraph" w:customStyle="1" w:styleId="6932A73975D74F6F92737C10545621F0">
    <w:name w:val="6932A73975D74F6F92737C10545621F0"/>
  </w:style>
  <w:style w:type="paragraph" w:customStyle="1" w:styleId="BB160DBBC0BE45E99871E71C8FCA5B72">
    <w:name w:val="BB160DBBC0BE45E99871E71C8FCA5B72"/>
  </w:style>
  <w:style w:type="paragraph" w:customStyle="1" w:styleId="E6FA8711DB064127AFD02D9340707BBE">
    <w:name w:val="E6FA8711DB064127AFD02D9340707BBE"/>
  </w:style>
  <w:style w:type="paragraph" w:customStyle="1" w:styleId="FC300B3CF98842CEA37CECA5E7900219">
    <w:name w:val="FC300B3CF98842CEA37CECA5E7900219"/>
  </w:style>
  <w:style w:type="paragraph" w:customStyle="1" w:styleId="7DD0C454E57C4822AC53E008723CD873">
    <w:name w:val="7DD0C454E57C4822AC53E008723CD873"/>
  </w:style>
  <w:style w:type="paragraph" w:customStyle="1" w:styleId="DCB5C64A5F104ECF93DB3C455987F6EB">
    <w:name w:val="DCB5C64A5F104ECF93DB3C455987F6EB"/>
  </w:style>
  <w:style w:type="paragraph" w:customStyle="1" w:styleId="4526E15185F74767B76CA9AF3006E862">
    <w:name w:val="4526E15185F74767B76CA9AF3006E862"/>
  </w:style>
  <w:style w:type="paragraph" w:customStyle="1" w:styleId="10E018313E16451496F7EBDF907E629B">
    <w:name w:val="10E018313E16451496F7EBDF907E629B"/>
  </w:style>
  <w:style w:type="paragraph" w:customStyle="1" w:styleId="DA7E66D1C796474581B24F480B263146">
    <w:name w:val="DA7E66D1C796474581B24F480B263146"/>
  </w:style>
  <w:style w:type="paragraph" w:customStyle="1" w:styleId="D07892CD97EB43B1BD62708B0340B809">
    <w:name w:val="D07892CD97EB43B1BD62708B0340B809"/>
  </w:style>
  <w:style w:type="paragraph" w:customStyle="1" w:styleId="99D5074ED20C42809D7EC57EFA944111">
    <w:name w:val="99D5074ED20C42809D7EC57EFA944111"/>
  </w:style>
  <w:style w:type="paragraph" w:customStyle="1" w:styleId="8043384977E8495CA01BE77B6E9E6AF8">
    <w:name w:val="8043384977E8495CA01BE77B6E9E6AF8"/>
  </w:style>
  <w:style w:type="paragraph" w:customStyle="1" w:styleId="5C839B452291416B974F3625C1F55B71">
    <w:name w:val="5C839B452291416B974F3625C1F55B71"/>
  </w:style>
  <w:style w:type="paragraph" w:customStyle="1" w:styleId="7E9951DDA00742BFAA78209D317A9D68">
    <w:name w:val="7E9951DDA00742BFAA78209D317A9D68"/>
  </w:style>
  <w:style w:type="paragraph" w:customStyle="1" w:styleId="B253E6217C3C416992030BC27CEE1AA6">
    <w:name w:val="B253E6217C3C416992030BC27CEE1AA6"/>
  </w:style>
  <w:style w:type="paragraph" w:customStyle="1" w:styleId="3B298B0D40E84B50BCA00D40684701E7">
    <w:name w:val="3B298B0D40E84B50BCA00D40684701E7"/>
  </w:style>
  <w:style w:type="paragraph" w:customStyle="1" w:styleId="5DA3DBA7532A4F8D8A8E2C81B2AFA6FD">
    <w:name w:val="5DA3DBA7532A4F8D8A8E2C81B2AFA6FD"/>
  </w:style>
  <w:style w:type="paragraph" w:customStyle="1" w:styleId="332019D1AE6444DAA1C570A8F08F1A8D">
    <w:name w:val="332019D1AE6444DAA1C570A8F08F1A8D"/>
  </w:style>
  <w:style w:type="paragraph" w:customStyle="1" w:styleId="F5E3D199E6A84162A94744013AC92EED">
    <w:name w:val="F5E3D199E6A84162A94744013AC92EED"/>
  </w:style>
  <w:style w:type="paragraph" w:customStyle="1" w:styleId="CC106558E06C4D7796313C5E12362FAF">
    <w:name w:val="CC106558E06C4D7796313C5E12362FAF"/>
  </w:style>
  <w:style w:type="paragraph" w:customStyle="1" w:styleId="A713B2FC5B86424987368E943C384C6F">
    <w:name w:val="A713B2FC5B86424987368E943C384C6F"/>
  </w:style>
  <w:style w:type="paragraph" w:customStyle="1" w:styleId="A0422EE1528A4CF093A613566B831A9B">
    <w:name w:val="A0422EE1528A4CF093A613566B831A9B"/>
  </w:style>
  <w:style w:type="paragraph" w:customStyle="1" w:styleId="CED6A23977594A3C949C074F73419804">
    <w:name w:val="CED6A23977594A3C949C074F73419804"/>
  </w:style>
  <w:style w:type="paragraph" w:customStyle="1" w:styleId="E9C317DDEEC24310971FCBE6640102D0">
    <w:name w:val="E9C317DDEEC24310971FCBE6640102D0"/>
  </w:style>
  <w:style w:type="paragraph" w:customStyle="1" w:styleId="10ECF832801D45709ADDE74D9760E29D">
    <w:name w:val="10ECF832801D45709ADDE74D9760E29D"/>
  </w:style>
  <w:style w:type="paragraph" w:customStyle="1" w:styleId="5B68489F1FE441B89C237534A6C0C734">
    <w:name w:val="5B68489F1FE441B89C237534A6C0C734"/>
  </w:style>
  <w:style w:type="paragraph" w:customStyle="1" w:styleId="AB88BCFF631840D49BD68EC7303E5D6D">
    <w:name w:val="AB88BCFF631840D49BD68EC7303E5D6D"/>
  </w:style>
  <w:style w:type="paragraph" w:customStyle="1" w:styleId="B8B3C87E49E54579ACACA52C191A435C">
    <w:name w:val="B8B3C87E49E54579ACACA52C191A435C"/>
  </w:style>
  <w:style w:type="paragraph" w:customStyle="1" w:styleId="97208A09630149D0864E1BAD1E8FB519">
    <w:name w:val="97208A09630149D0864E1BAD1E8FB519"/>
  </w:style>
  <w:style w:type="paragraph" w:customStyle="1" w:styleId="A70F251059A44B638D44068711A87E60">
    <w:name w:val="A70F251059A44B638D44068711A87E60"/>
  </w:style>
  <w:style w:type="paragraph" w:customStyle="1" w:styleId="2A6E6E4E51844160BAA0B3906FAEBDE5">
    <w:name w:val="2A6E6E4E51844160BAA0B3906FAEBDE5"/>
  </w:style>
  <w:style w:type="paragraph" w:customStyle="1" w:styleId="2D25B27B1B274EFA9D3A512E395318B2">
    <w:name w:val="2D25B27B1B274EFA9D3A512E395318B2"/>
  </w:style>
  <w:style w:type="paragraph" w:customStyle="1" w:styleId="591BCC76A18D44818A8A5FF2E93D3388">
    <w:name w:val="591BCC76A18D44818A8A5FF2E93D3388"/>
  </w:style>
  <w:style w:type="paragraph" w:customStyle="1" w:styleId="66895CF5BBCB4D41AB911434D221DCAD">
    <w:name w:val="66895CF5BBCB4D41AB911434D221DCAD"/>
  </w:style>
  <w:style w:type="paragraph" w:customStyle="1" w:styleId="A5F9D8A6260C435D86EC275E8CC4CCD7">
    <w:name w:val="A5F9D8A6260C435D86EC275E8CC4CCD7"/>
  </w:style>
  <w:style w:type="paragraph" w:customStyle="1" w:styleId="D897812720D24D7E8EA32F380069D000">
    <w:name w:val="D897812720D24D7E8EA32F380069D000"/>
  </w:style>
  <w:style w:type="paragraph" w:customStyle="1" w:styleId="2F8021D90D724A58AC21090D720FC050">
    <w:name w:val="2F8021D90D724A58AC21090D720FC050"/>
  </w:style>
  <w:style w:type="paragraph" w:customStyle="1" w:styleId="C14933C9DC6A4F64B7E2C9C23C08FF5B">
    <w:name w:val="C14933C9DC6A4F64B7E2C9C23C08FF5B"/>
  </w:style>
  <w:style w:type="paragraph" w:customStyle="1" w:styleId="9A38FDFDBD504AA7942BA71FD3880112">
    <w:name w:val="9A38FDFDBD504AA7942BA71FD3880112"/>
  </w:style>
  <w:style w:type="paragraph" w:customStyle="1" w:styleId="32DAE2782BCB4B4F974F384B565A533F">
    <w:name w:val="32DAE2782BCB4B4F974F384B565A533F"/>
  </w:style>
  <w:style w:type="paragraph" w:customStyle="1" w:styleId="083493A49C154B11BE4C8D9C6ADBA3FE">
    <w:name w:val="083493A49C154B11BE4C8D9C6ADBA3FE"/>
  </w:style>
  <w:style w:type="paragraph" w:customStyle="1" w:styleId="6BC0BE87D7F14147892BFA37EEDCA235">
    <w:name w:val="6BC0BE87D7F14147892BFA37EEDCA235"/>
  </w:style>
  <w:style w:type="paragraph" w:customStyle="1" w:styleId="A78DBBE32EB5417ABF058F24974F24E4">
    <w:name w:val="A78DBBE32EB5417ABF058F24974F24E4"/>
  </w:style>
  <w:style w:type="paragraph" w:customStyle="1" w:styleId="99C29D06969D471A876B017C1E826D56">
    <w:name w:val="99C29D06969D471A876B017C1E826D56"/>
  </w:style>
  <w:style w:type="paragraph" w:customStyle="1" w:styleId="A4496AABE89D46F29E4949DFA6CFD911">
    <w:name w:val="A4496AABE89D46F29E4949DFA6CFD911"/>
  </w:style>
  <w:style w:type="paragraph" w:customStyle="1" w:styleId="1086B4962DCC4F17A34A3BA18C5FCA6C">
    <w:name w:val="1086B4962DCC4F17A34A3BA18C5FCA6C"/>
  </w:style>
  <w:style w:type="paragraph" w:customStyle="1" w:styleId="E5200D58952F4D3EB9FED559B30230A0">
    <w:name w:val="E5200D58952F4D3EB9FED559B30230A0"/>
  </w:style>
  <w:style w:type="paragraph" w:customStyle="1" w:styleId="EB0AF0B059DC474F9C1CE91FC4906391">
    <w:name w:val="EB0AF0B059DC474F9C1CE91FC4906391"/>
  </w:style>
  <w:style w:type="paragraph" w:customStyle="1" w:styleId="CEE080790DFB4EE595C3DF307DBF2E3B">
    <w:name w:val="CEE080790DFB4EE595C3DF307DBF2E3B"/>
  </w:style>
  <w:style w:type="paragraph" w:customStyle="1" w:styleId="3DC6E02DC3D84B35A42480AD1843083C">
    <w:name w:val="3DC6E02DC3D84B35A42480AD1843083C"/>
  </w:style>
  <w:style w:type="paragraph" w:customStyle="1" w:styleId="C42390BF4031456CBD2C5F032265B403">
    <w:name w:val="C42390BF4031456CBD2C5F032265B403"/>
  </w:style>
  <w:style w:type="paragraph" w:customStyle="1" w:styleId="40E7AE5484D34105BF8638B7E32ECBE8">
    <w:name w:val="40E7AE5484D34105BF8638B7E32ECBE8"/>
  </w:style>
  <w:style w:type="paragraph" w:customStyle="1" w:styleId="1D6345BBB7D741309B0002FB58F477AB">
    <w:name w:val="1D6345BBB7D741309B0002FB58F477AB"/>
  </w:style>
  <w:style w:type="paragraph" w:customStyle="1" w:styleId="24361508C55942859D3367910A02F41A">
    <w:name w:val="24361508C55942859D3367910A02F41A"/>
  </w:style>
  <w:style w:type="paragraph" w:customStyle="1" w:styleId="0059352134B34E838682F9F90BF566C8">
    <w:name w:val="0059352134B34E838682F9F90BF566C8"/>
  </w:style>
  <w:style w:type="paragraph" w:customStyle="1" w:styleId="8563B168FD8B4E9C8783BFA89F1053AA">
    <w:name w:val="8563B168FD8B4E9C8783BFA89F1053AA"/>
  </w:style>
  <w:style w:type="paragraph" w:customStyle="1" w:styleId="99D6621F270646C2B189A1999B3DA986">
    <w:name w:val="99D6621F270646C2B189A1999B3DA986"/>
  </w:style>
  <w:style w:type="paragraph" w:customStyle="1" w:styleId="67647F3822C54119B97149D904FA29CC">
    <w:name w:val="67647F3822C54119B97149D904FA29CC"/>
  </w:style>
  <w:style w:type="paragraph" w:customStyle="1" w:styleId="FD87F250E3C1433690F53599519F1E5C">
    <w:name w:val="FD87F250E3C1433690F53599519F1E5C"/>
  </w:style>
  <w:style w:type="paragraph" w:customStyle="1" w:styleId="D0AF68F33F6646509E0C03500B57E318">
    <w:name w:val="D0AF68F33F6646509E0C03500B57E318"/>
  </w:style>
  <w:style w:type="paragraph" w:customStyle="1" w:styleId="F5DC1DF3D19443ACA074A31FC7131132">
    <w:name w:val="F5DC1DF3D19443ACA074A31FC7131132"/>
  </w:style>
  <w:style w:type="paragraph" w:customStyle="1" w:styleId="4C6E471802824D1E97593F05AF8372A2">
    <w:name w:val="4C6E471802824D1E97593F05AF8372A2"/>
  </w:style>
  <w:style w:type="paragraph" w:customStyle="1" w:styleId="1D4089DC318C49A195E4A51E49B3A980">
    <w:name w:val="1D4089DC318C49A195E4A51E49B3A980"/>
  </w:style>
  <w:style w:type="paragraph" w:customStyle="1" w:styleId="B7271086876441BD93B62704592935AA">
    <w:name w:val="B7271086876441BD93B62704592935AA"/>
  </w:style>
  <w:style w:type="paragraph" w:customStyle="1" w:styleId="309EF2D7E318486E92285E23F2B8B972">
    <w:name w:val="309EF2D7E318486E92285E23F2B8B972"/>
  </w:style>
  <w:style w:type="paragraph" w:customStyle="1" w:styleId="DDD4173986B248E2BA3B65173DB4DFD3">
    <w:name w:val="DDD4173986B248E2BA3B65173DB4DFD3"/>
  </w:style>
  <w:style w:type="paragraph" w:customStyle="1" w:styleId="239AFDF3729041BE971E80D72F79ECF6">
    <w:name w:val="239AFDF3729041BE971E80D72F79ECF6"/>
  </w:style>
  <w:style w:type="paragraph" w:customStyle="1" w:styleId="24E00EF346B546F191ADCF9C07DDAD8B">
    <w:name w:val="24E00EF346B546F191ADCF9C07DDAD8B"/>
  </w:style>
  <w:style w:type="paragraph" w:customStyle="1" w:styleId="ED8CCF8FBB8E405B96FCF37CE2042E97">
    <w:name w:val="ED8CCF8FBB8E405B96FCF37CE2042E97"/>
  </w:style>
  <w:style w:type="paragraph" w:customStyle="1" w:styleId="CFA3FFD1D6DC49528381CA7E6530545E">
    <w:name w:val="CFA3FFD1D6DC49528381CA7E6530545E"/>
  </w:style>
  <w:style w:type="paragraph" w:customStyle="1" w:styleId="83AB705C56B74008A95E754892B0DBAF">
    <w:name w:val="83AB705C56B74008A95E754892B0DBAF"/>
  </w:style>
  <w:style w:type="paragraph" w:customStyle="1" w:styleId="4090CF3BB6104DB08E28DEAA48BA191B">
    <w:name w:val="4090CF3BB6104DB08E28DEAA48BA191B"/>
  </w:style>
  <w:style w:type="paragraph" w:customStyle="1" w:styleId="C7EC068E0678479188921F14573DD227">
    <w:name w:val="C7EC068E0678479188921F14573DD227"/>
  </w:style>
  <w:style w:type="paragraph" w:customStyle="1" w:styleId="74DE63502B444BF08C91EA9970B58363">
    <w:name w:val="74DE63502B444BF08C91EA9970B58363"/>
  </w:style>
  <w:style w:type="paragraph" w:customStyle="1" w:styleId="D23442E282B943D8808AEABA0C49D0BC">
    <w:name w:val="D23442E282B943D8808AEABA0C49D0BC"/>
  </w:style>
  <w:style w:type="paragraph" w:customStyle="1" w:styleId="A9960F86E6CA4BA2AB27D2B86763466C">
    <w:name w:val="A9960F86E6CA4BA2AB27D2B86763466C"/>
  </w:style>
  <w:style w:type="paragraph" w:customStyle="1" w:styleId="60B6F1F586A7425CBDBC894DE069B51F">
    <w:name w:val="60B6F1F586A7425CBDBC894DE069B51F"/>
  </w:style>
  <w:style w:type="paragraph" w:customStyle="1" w:styleId="FD40030CD59A4CC6838D867B17CD7075">
    <w:name w:val="FD40030CD59A4CC6838D867B17CD7075"/>
  </w:style>
  <w:style w:type="paragraph" w:customStyle="1" w:styleId="3C3B4DEC3E2D43E6AB732A9FE6782841">
    <w:name w:val="3C3B4DEC3E2D43E6AB732A9FE6782841"/>
  </w:style>
  <w:style w:type="paragraph" w:customStyle="1" w:styleId="D7CA709760944E4198A00DEDA08CCA1B">
    <w:name w:val="D7CA709760944E4198A00DEDA08CCA1B"/>
  </w:style>
  <w:style w:type="paragraph" w:customStyle="1" w:styleId="CCE064CA137F4B0BAAC134822CBCD912">
    <w:name w:val="CCE064CA137F4B0BAAC134822CBCD912"/>
  </w:style>
  <w:style w:type="paragraph" w:customStyle="1" w:styleId="5A02CC6F57934BC8BCC87C91D567E16C">
    <w:name w:val="5A02CC6F57934BC8BCC87C91D567E16C"/>
  </w:style>
  <w:style w:type="paragraph" w:customStyle="1" w:styleId="7285E19A277F4D5189F4C403B7D5D8B3">
    <w:name w:val="7285E19A277F4D5189F4C403B7D5D8B3"/>
  </w:style>
  <w:style w:type="paragraph" w:customStyle="1" w:styleId="9E26671CB9A042BEB8F83971283E43E6">
    <w:name w:val="9E26671CB9A042BEB8F83971283E43E6"/>
  </w:style>
  <w:style w:type="paragraph" w:customStyle="1" w:styleId="AAABFFF478CA4DE59F3458E8C7A9F62D">
    <w:name w:val="AAABFFF478CA4DE59F3458E8C7A9F62D"/>
  </w:style>
  <w:style w:type="paragraph" w:customStyle="1" w:styleId="D27B239E793D4B059C124DCAD328632F">
    <w:name w:val="D27B239E793D4B059C124DCAD328632F"/>
  </w:style>
  <w:style w:type="paragraph" w:customStyle="1" w:styleId="96F4703F83434768A583F86DD59B6C04">
    <w:name w:val="96F4703F83434768A583F86DD59B6C04"/>
  </w:style>
  <w:style w:type="paragraph" w:customStyle="1" w:styleId="5A73A369C3684AA0AC81B8B5BDC47B05">
    <w:name w:val="5A73A369C3684AA0AC81B8B5BDC47B05"/>
  </w:style>
  <w:style w:type="paragraph" w:customStyle="1" w:styleId="7BE3BCDCD1DE4870AE36D24A9754B705">
    <w:name w:val="7BE3BCDCD1DE4870AE36D24A9754B705"/>
  </w:style>
  <w:style w:type="paragraph" w:customStyle="1" w:styleId="51F7671A1B11432CBF75B4FF7DBEE684">
    <w:name w:val="51F7671A1B11432CBF75B4FF7DBEE684"/>
  </w:style>
  <w:style w:type="paragraph" w:customStyle="1" w:styleId="EF674C88514E4F98B943F72A43B63C9E">
    <w:name w:val="EF674C88514E4F98B943F72A43B63C9E"/>
  </w:style>
  <w:style w:type="paragraph" w:customStyle="1" w:styleId="91B9AAEAFCF544CD8D3A0D2E5C26AA41">
    <w:name w:val="91B9AAEAFCF544CD8D3A0D2E5C26AA41"/>
  </w:style>
  <w:style w:type="paragraph" w:customStyle="1" w:styleId="5F706B2C3DB3437589A3E27FA93F5D29">
    <w:name w:val="5F706B2C3DB3437589A3E27FA93F5D29"/>
  </w:style>
  <w:style w:type="paragraph" w:customStyle="1" w:styleId="94C72BAAC09F494083FBE16BE3FF8CDC">
    <w:name w:val="94C72BAAC09F494083FBE16BE3FF8CDC"/>
  </w:style>
  <w:style w:type="paragraph" w:customStyle="1" w:styleId="40A754473C4243B7B035A16CD0035918">
    <w:name w:val="40A754473C4243B7B035A16CD0035918"/>
  </w:style>
  <w:style w:type="paragraph" w:customStyle="1" w:styleId="E6982C1E56AD4E8C9EA00FC016D18BD4">
    <w:name w:val="E6982C1E56AD4E8C9EA00FC016D18BD4"/>
  </w:style>
  <w:style w:type="paragraph" w:customStyle="1" w:styleId="DAFCE453E2D1412092E39E3E4A4C7F06">
    <w:name w:val="DAFCE453E2D1412092E39E3E4A4C7F06"/>
  </w:style>
  <w:style w:type="paragraph" w:customStyle="1" w:styleId="E2E411A22FFA4B308267F983802B2357">
    <w:name w:val="E2E411A22FFA4B308267F983802B2357"/>
  </w:style>
  <w:style w:type="paragraph" w:customStyle="1" w:styleId="C409F1CF31554FD5A9644A96676A9503">
    <w:name w:val="C409F1CF31554FD5A9644A96676A9503"/>
  </w:style>
  <w:style w:type="paragraph" w:customStyle="1" w:styleId="8A0AAEFB5AF04F50AB94EF593B5F8269">
    <w:name w:val="8A0AAEFB5AF04F50AB94EF593B5F8269"/>
  </w:style>
  <w:style w:type="paragraph" w:customStyle="1" w:styleId="64AF5A6836054400AAB4CB6F66728794">
    <w:name w:val="64AF5A6836054400AAB4CB6F66728794"/>
  </w:style>
  <w:style w:type="paragraph" w:customStyle="1" w:styleId="E5B588804ACE4C6A95E0D06A4FF5131C">
    <w:name w:val="E5B588804ACE4C6A95E0D06A4FF5131C"/>
  </w:style>
  <w:style w:type="paragraph" w:customStyle="1" w:styleId="82A9216116454BDD9A806DD577ABD45D">
    <w:name w:val="82A9216116454BDD9A806DD577ABD45D"/>
  </w:style>
  <w:style w:type="paragraph" w:customStyle="1" w:styleId="A4A5735E59D640E98CC9322BC41A8F86">
    <w:name w:val="A4A5735E59D640E98CC9322BC41A8F86"/>
  </w:style>
  <w:style w:type="paragraph" w:customStyle="1" w:styleId="07A0F8FC00E7443FA2752E8979CD4E6A">
    <w:name w:val="07A0F8FC00E7443FA2752E8979CD4E6A"/>
  </w:style>
  <w:style w:type="paragraph" w:customStyle="1" w:styleId="49F82C131B0543238085A906BFDAC96F">
    <w:name w:val="49F82C131B0543238085A906BFDAC96F"/>
  </w:style>
  <w:style w:type="paragraph" w:customStyle="1" w:styleId="8093F4F8B6EE4278B0CE55B33264ED82">
    <w:name w:val="8093F4F8B6EE4278B0CE55B33264ED82"/>
  </w:style>
  <w:style w:type="paragraph" w:customStyle="1" w:styleId="BEB679A1AE0345A0B327BB49C24EEEFA">
    <w:name w:val="BEB679A1AE0345A0B327BB49C24EEEFA"/>
  </w:style>
  <w:style w:type="paragraph" w:customStyle="1" w:styleId="0598D33CD3674AB9BCDAEDE5E94016DC">
    <w:name w:val="0598D33CD3674AB9BCDAEDE5E94016DC"/>
  </w:style>
  <w:style w:type="paragraph" w:customStyle="1" w:styleId="098DFA3922034F66B715C1F4E55456F2">
    <w:name w:val="098DFA3922034F66B715C1F4E55456F2"/>
  </w:style>
  <w:style w:type="paragraph" w:customStyle="1" w:styleId="B6435EC0D55940EEB06345E7FFEBC81A">
    <w:name w:val="B6435EC0D55940EEB06345E7FFEBC81A"/>
  </w:style>
  <w:style w:type="paragraph" w:customStyle="1" w:styleId="D3DE6C8F65B841058B60055EF733D72C">
    <w:name w:val="D3DE6C8F65B841058B60055EF733D72C"/>
  </w:style>
  <w:style w:type="paragraph" w:customStyle="1" w:styleId="3BB5A0212A064C308F2F131F9A9DD1D3">
    <w:name w:val="3BB5A0212A064C308F2F131F9A9DD1D3"/>
  </w:style>
  <w:style w:type="paragraph" w:customStyle="1" w:styleId="97175C11B2D644E0A7B2B918A25FAEC0">
    <w:name w:val="97175C11B2D644E0A7B2B918A25FAEC0"/>
  </w:style>
  <w:style w:type="paragraph" w:customStyle="1" w:styleId="BD87CA1A79BC436080CABE7D19A4146D">
    <w:name w:val="BD87CA1A79BC436080CABE7D19A4146D"/>
  </w:style>
  <w:style w:type="paragraph" w:customStyle="1" w:styleId="8EAA2A9119B745038F5DAEF884F77A0F">
    <w:name w:val="8EAA2A9119B745038F5DAEF884F77A0F"/>
  </w:style>
  <w:style w:type="paragraph" w:customStyle="1" w:styleId="77EAA3C1DCC74ACA88C0D4D08EA60B05">
    <w:name w:val="77EAA3C1DCC74ACA88C0D4D08EA60B05"/>
  </w:style>
  <w:style w:type="paragraph" w:customStyle="1" w:styleId="6F99DEB4769D478E9F615BF4FF1F63BF">
    <w:name w:val="6F99DEB4769D478E9F615BF4FF1F63BF"/>
  </w:style>
  <w:style w:type="paragraph" w:customStyle="1" w:styleId="E6698C6D8C7342ED9F8596AC1F891FD3">
    <w:name w:val="E6698C6D8C7342ED9F8596AC1F891FD3"/>
  </w:style>
  <w:style w:type="paragraph" w:customStyle="1" w:styleId="3F2E456713BB4186A972E988C8B2DBEC">
    <w:name w:val="3F2E456713BB4186A972E988C8B2DBEC"/>
  </w:style>
  <w:style w:type="paragraph" w:customStyle="1" w:styleId="BA2EDE8ECAAA49218F4FC5B712E5F331">
    <w:name w:val="BA2EDE8ECAAA49218F4FC5B712E5F331"/>
  </w:style>
  <w:style w:type="paragraph" w:customStyle="1" w:styleId="3091B8CE3703435AAB68750059F2BE41">
    <w:name w:val="3091B8CE3703435AAB68750059F2BE41"/>
  </w:style>
  <w:style w:type="paragraph" w:customStyle="1" w:styleId="F3ADFCE43AE54F50BCB2FC679F2C5D35">
    <w:name w:val="F3ADFCE43AE54F50BCB2FC679F2C5D35"/>
  </w:style>
  <w:style w:type="paragraph" w:customStyle="1" w:styleId="DDCA5B253C364C27A337943D8F9C8530">
    <w:name w:val="DDCA5B253C364C27A337943D8F9C8530"/>
  </w:style>
  <w:style w:type="paragraph" w:customStyle="1" w:styleId="203E84E00E5B4F178007927AB95D883A">
    <w:name w:val="203E84E00E5B4F178007927AB95D883A"/>
  </w:style>
  <w:style w:type="paragraph" w:customStyle="1" w:styleId="B41A29791EC841E4958F13F8FF52D635">
    <w:name w:val="B41A29791EC841E4958F13F8FF52D635"/>
  </w:style>
  <w:style w:type="paragraph" w:customStyle="1" w:styleId="FAFF5059A5E642DAAD89BEAF9B51E4BC">
    <w:name w:val="FAFF5059A5E642DAAD89BEAF9B51E4BC"/>
  </w:style>
  <w:style w:type="paragraph" w:customStyle="1" w:styleId="848F9923D0AE4A7795D72BF9BD9C31FF">
    <w:name w:val="848F9923D0AE4A7795D72BF9BD9C31FF"/>
  </w:style>
  <w:style w:type="paragraph" w:customStyle="1" w:styleId="AD72601E7A7D49F9BA37EA3F81298810">
    <w:name w:val="AD72601E7A7D49F9BA37EA3F81298810"/>
  </w:style>
  <w:style w:type="paragraph" w:customStyle="1" w:styleId="0925B1FC88FF42CAAA314B7E6DE83B8A">
    <w:name w:val="0925B1FC88FF42CAAA314B7E6DE83B8A"/>
  </w:style>
  <w:style w:type="paragraph" w:customStyle="1" w:styleId="6C4B98C3E95F4E0396B87268A56774B2">
    <w:name w:val="6C4B98C3E95F4E0396B87268A56774B2"/>
  </w:style>
  <w:style w:type="paragraph" w:customStyle="1" w:styleId="B8225DA958454F6DA4E99D9EB0224B95">
    <w:name w:val="B8225DA958454F6DA4E99D9EB0224B95"/>
  </w:style>
  <w:style w:type="paragraph" w:customStyle="1" w:styleId="F951CB5B050C40B980A97ACA6641C2C3">
    <w:name w:val="F951CB5B050C40B980A97ACA6641C2C3"/>
  </w:style>
  <w:style w:type="paragraph" w:customStyle="1" w:styleId="C2D0693AB3ED41B2AC313D18DCE3E3A9">
    <w:name w:val="C2D0693AB3ED41B2AC313D18DCE3E3A9"/>
  </w:style>
  <w:style w:type="paragraph" w:customStyle="1" w:styleId="E64484360AD042869A51CA06C5E2EB1F">
    <w:name w:val="E64484360AD042869A51CA06C5E2EB1F"/>
  </w:style>
  <w:style w:type="paragraph" w:customStyle="1" w:styleId="74133C23802547189819EEC28EAA72AA">
    <w:name w:val="74133C23802547189819EEC28EAA72AA"/>
  </w:style>
  <w:style w:type="paragraph" w:customStyle="1" w:styleId="D2FF873388A34F789A8628C875BB3B83">
    <w:name w:val="D2FF873388A34F789A8628C875BB3B83"/>
  </w:style>
  <w:style w:type="paragraph" w:customStyle="1" w:styleId="5733003C002A48EA89EEAF2614C9BEDD">
    <w:name w:val="5733003C002A48EA89EEAF2614C9BEDD"/>
  </w:style>
  <w:style w:type="paragraph" w:customStyle="1" w:styleId="E03E351BAF284F53AC6F0C4D87256582">
    <w:name w:val="E03E351BAF284F53AC6F0C4D87256582"/>
  </w:style>
  <w:style w:type="paragraph" w:customStyle="1" w:styleId="273F6107CD0147EAAE37D1CAFBB1742F">
    <w:name w:val="273F6107CD0147EAAE37D1CAFBB1742F"/>
  </w:style>
  <w:style w:type="paragraph" w:customStyle="1" w:styleId="66D9779256104ECAB79F4F2E703C014A">
    <w:name w:val="66D9779256104ECAB79F4F2E703C014A"/>
  </w:style>
  <w:style w:type="paragraph" w:customStyle="1" w:styleId="A4E1A51F2DA34828A291D793A0AE30CF">
    <w:name w:val="A4E1A51F2DA34828A291D793A0AE30CF"/>
  </w:style>
  <w:style w:type="paragraph" w:customStyle="1" w:styleId="79E6CD9C4266494CBB85C211AFABB9CE">
    <w:name w:val="79E6CD9C4266494CBB85C211AFABB9CE"/>
  </w:style>
  <w:style w:type="paragraph" w:customStyle="1" w:styleId="B975F918CF3847CD865D62CCAD765172">
    <w:name w:val="B975F918CF3847CD865D62CCAD765172"/>
  </w:style>
  <w:style w:type="paragraph" w:customStyle="1" w:styleId="DF5368235AC644949430D14AD63D7AA6">
    <w:name w:val="DF5368235AC644949430D14AD63D7AA6"/>
  </w:style>
  <w:style w:type="paragraph" w:customStyle="1" w:styleId="404487A04DB5438ABD6D98A866F75614">
    <w:name w:val="404487A04DB5438ABD6D98A866F75614"/>
  </w:style>
  <w:style w:type="paragraph" w:customStyle="1" w:styleId="5E8B5B91565F46F4920C9D57B61B9A54">
    <w:name w:val="5E8B5B91565F46F4920C9D57B61B9A54"/>
  </w:style>
  <w:style w:type="paragraph" w:customStyle="1" w:styleId="2ADABA97C7884FC7BB07763CF3ECE747">
    <w:name w:val="2ADABA97C7884FC7BB07763CF3ECE747"/>
  </w:style>
  <w:style w:type="paragraph" w:customStyle="1" w:styleId="629D017583644524910A64985CF0C26B">
    <w:name w:val="629D017583644524910A64985CF0C26B"/>
  </w:style>
  <w:style w:type="paragraph" w:customStyle="1" w:styleId="9D87A4E9D4144D2A9CA004BF661E3682">
    <w:name w:val="9D87A4E9D4144D2A9CA004BF661E3682"/>
  </w:style>
  <w:style w:type="paragraph" w:customStyle="1" w:styleId="4796536260E442B596C023A548B5BD39">
    <w:name w:val="4796536260E442B596C023A548B5BD39"/>
  </w:style>
  <w:style w:type="paragraph" w:customStyle="1" w:styleId="3C3C82BD2F0141A88D53B972B3CF524C">
    <w:name w:val="3C3C82BD2F0141A88D53B972B3CF524C"/>
  </w:style>
  <w:style w:type="paragraph" w:customStyle="1" w:styleId="1329AD8486124EF886270C91F1C94E9A">
    <w:name w:val="1329AD8486124EF886270C91F1C94E9A"/>
  </w:style>
  <w:style w:type="paragraph" w:customStyle="1" w:styleId="3AEF8EA56A3F4D3589802281639A91AF">
    <w:name w:val="3AEF8EA56A3F4D3589802281639A91AF"/>
  </w:style>
  <w:style w:type="paragraph" w:customStyle="1" w:styleId="4DAFFE1AD09145CC805ED47D10CDE368">
    <w:name w:val="4DAFFE1AD09145CC805ED47D10CDE368"/>
  </w:style>
  <w:style w:type="paragraph" w:customStyle="1" w:styleId="6F529BAC91074EB0A98D009F5C6C6A67">
    <w:name w:val="6F529BAC91074EB0A98D009F5C6C6A67"/>
  </w:style>
  <w:style w:type="paragraph" w:customStyle="1" w:styleId="FDD0BEE006F24189B125E77C39D9D204">
    <w:name w:val="FDD0BEE006F24189B125E77C39D9D204"/>
  </w:style>
  <w:style w:type="paragraph" w:customStyle="1" w:styleId="BFB3C1D8BC9E40AA90A85D270D67426E">
    <w:name w:val="BFB3C1D8BC9E40AA90A85D270D67426E"/>
  </w:style>
  <w:style w:type="paragraph" w:customStyle="1" w:styleId="898BFAEA7F6A4571B93C07428C968939">
    <w:name w:val="898BFAEA7F6A4571B93C07428C968939"/>
  </w:style>
  <w:style w:type="paragraph" w:customStyle="1" w:styleId="A856363DA24440A38E334B99F16F2947">
    <w:name w:val="A856363DA24440A38E334B99F16F2947"/>
  </w:style>
  <w:style w:type="paragraph" w:customStyle="1" w:styleId="1D3A20738F6B497BA4E8D724FA3CB256">
    <w:name w:val="1D3A20738F6B497BA4E8D724FA3CB256"/>
  </w:style>
  <w:style w:type="paragraph" w:customStyle="1" w:styleId="B8CB0FF10F9949CDA2220269120F7D62">
    <w:name w:val="B8CB0FF10F9949CDA2220269120F7D62"/>
  </w:style>
  <w:style w:type="paragraph" w:customStyle="1" w:styleId="47A6A9F6CDDF4AE78D9CABC43C24331D">
    <w:name w:val="47A6A9F6CDDF4AE78D9CABC43C24331D"/>
  </w:style>
  <w:style w:type="paragraph" w:customStyle="1" w:styleId="CD9173D29625478CB6D8FB5E7C1E1FA4">
    <w:name w:val="CD9173D29625478CB6D8FB5E7C1E1FA4"/>
  </w:style>
  <w:style w:type="paragraph" w:customStyle="1" w:styleId="D446C95603764556AFBF5A3B2074EF0D">
    <w:name w:val="D446C95603764556AFBF5A3B2074EF0D"/>
  </w:style>
  <w:style w:type="paragraph" w:customStyle="1" w:styleId="852DDA4F140E431293F5DCA71109C82F">
    <w:name w:val="852DDA4F140E431293F5DCA71109C82F"/>
  </w:style>
  <w:style w:type="paragraph" w:customStyle="1" w:styleId="4830BFAA373945EEA54A74DAEEE63418">
    <w:name w:val="4830BFAA373945EEA54A74DAEEE63418"/>
  </w:style>
  <w:style w:type="paragraph" w:customStyle="1" w:styleId="EBBAAD243F0F4ACFB6789C154B13BA5A">
    <w:name w:val="EBBAAD243F0F4ACFB6789C154B13BA5A"/>
  </w:style>
  <w:style w:type="paragraph" w:customStyle="1" w:styleId="89A18A207501404C9EC6D09D2F3865C1">
    <w:name w:val="89A18A207501404C9EC6D09D2F3865C1"/>
  </w:style>
  <w:style w:type="paragraph" w:customStyle="1" w:styleId="B53C23772B6E45FA965C5244109D38BA">
    <w:name w:val="B53C23772B6E45FA965C5244109D38BA"/>
  </w:style>
  <w:style w:type="paragraph" w:customStyle="1" w:styleId="3C46FB3688DF402786461C31D582C250">
    <w:name w:val="3C46FB3688DF402786461C31D582C250"/>
  </w:style>
  <w:style w:type="paragraph" w:customStyle="1" w:styleId="F77472880E48424E899B8088D9A04D49">
    <w:name w:val="F77472880E48424E899B8088D9A04D49"/>
  </w:style>
  <w:style w:type="paragraph" w:customStyle="1" w:styleId="F4AE9FCAF4B24AE581FEF836F58CC6AC">
    <w:name w:val="F4AE9FCAF4B24AE581FEF836F58CC6AC"/>
  </w:style>
  <w:style w:type="paragraph" w:customStyle="1" w:styleId="C37990BC674B4EC4B8AA35C5BA791C5D">
    <w:name w:val="C37990BC674B4EC4B8AA35C5BA791C5D"/>
  </w:style>
  <w:style w:type="paragraph" w:customStyle="1" w:styleId="EF373977CFF24FB7A10149902AFBEBA4">
    <w:name w:val="EF373977CFF24FB7A10149902AFBEBA4"/>
  </w:style>
  <w:style w:type="paragraph" w:customStyle="1" w:styleId="FA097BE645A948C4AA0071C8E75E5F1F">
    <w:name w:val="FA097BE645A948C4AA0071C8E75E5F1F"/>
  </w:style>
  <w:style w:type="paragraph" w:customStyle="1" w:styleId="26B6C4B20A7649A8A6C33E3F4127A631">
    <w:name w:val="26B6C4B20A7649A8A6C33E3F4127A631"/>
  </w:style>
  <w:style w:type="paragraph" w:customStyle="1" w:styleId="AED2BC22A2064D108F24E13E65105AC9">
    <w:name w:val="AED2BC22A2064D108F24E13E65105AC9"/>
  </w:style>
  <w:style w:type="paragraph" w:customStyle="1" w:styleId="57E5BD379311427699540919AD2BAB24">
    <w:name w:val="57E5BD379311427699540919AD2BAB24"/>
  </w:style>
  <w:style w:type="paragraph" w:customStyle="1" w:styleId="870588E6326940F1B50478858AB67D82">
    <w:name w:val="870588E6326940F1B50478858AB67D82"/>
  </w:style>
  <w:style w:type="paragraph" w:customStyle="1" w:styleId="F608B3D13AE94472A51C11828474C0AB">
    <w:name w:val="F608B3D13AE94472A51C11828474C0AB"/>
  </w:style>
  <w:style w:type="paragraph" w:customStyle="1" w:styleId="F9774190C11C4DF8A66DD7F8BC92DA54">
    <w:name w:val="F9774190C11C4DF8A66DD7F8BC92DA54"/>
  </w:style>
  <w:style w:type="paragraph" w:customStyle="1" w:styleId="7CFD6F1F2A7045AAABC6082B38386AC7">
    <w:name w:val="7CFD6F1F2A7045AAABC6082B38386AC7"/>
  </w:style>
  <w:style w:type="paragraph" w:customStyle="1" w:styleId="C2C8A571044A49DD8F71D543AD92CE1D">
    <w:name w:val="C2C8A571044A49DD8F71D543AD92CE1D"/>
  </w:style>
  <w:style w:type="paragraph" w:customStyle="1" w:styleId="F08B036DB8A54AE18FAFA3F31F9B6662">
    <w:name w:val="F08B036DB8A54AE18FAFA3F31F9B6662"/>
  </w:style>
  <w:style w:type="paragraph" w:customStyle="1" w:styleId="B8983A26B969418D8009FF01D1461226">
    <w:name w:val="B8983A26B969418D8009FF01D1461226"/>
  </w:style>
  <w:style w:type="paragraph" w:customStyle="1" w:styleId="F13D64F13B2D4CF3A1D3389CA110FCAC">
    <w:name w:val="F13D64F13B2D4CF3A1D3389CA110FCAC"/>
  </w:style>
  <w:style w:type="paragraph" w:customStyle="1" w:styleId="6BC913CCADCC476F894D94946CB0233E">
    <w:name w:val="6BC913CCADCC476F894D94946CB0233E"/>
  </w:style>
  <w:style w:type="paragraph" w:customStyle="1" w:styleId="4A36A4F0493948A2949CD436D66E2B0A">
    <w:name w:val="4A36A4F0493948A2949CD436D66E2B0A"/>
  </w:style>
  <w:style w:type="paragraph" w:customStyle="1" w:styleId="FE72144910604BE29E94A0B5ACB12DED">
    <w:name w:val="FE72144910604BE29E94A0B5ACB12DED"/>
  </w:style>
  <w:style w:type="paragraph" w:customStyle="1" w:styleId="73F7AFF0490944DBBCED701FFAEAA612">
    <w:name w:val="73F7AFF0490944DBBCED701FFAEAA612"/>
  </w:style>
  <w:style w:type="paragraph" w:customStyle="1" w:styleId="C31743A160BC44F68C32714535FA01B3">
    <w:name w:val="C31743A160BC44F68C32714535FA01B3"/>
  </w:style>
  <w:style w:type="paragraph" w:customStyle="1" w:styleId="02FF872381B049FEBB5846F4F72307A0">
    <w:name w:val="02FF872381B049FEBB5846F4F72307A0"/>
  </w:style>
  <w:style w:type="paragraph" w:customStyle="1" w:styleId="7106C5E031E440578CDDAF578A9A0D00">
    <w:name w:val="7106C5E031E440578CDDAF578A9A0D00"/>
  </w:style>
  <w:style w:type="paragraph" w:customStyle="1" w:styleId="E83DE29F9B314070AA9125C5FAC53C46">
    <w:name w:val="E83DE29F9B314070AA9125C5FAC53C46"/>
  </w:style>
  <w:style w:type="paragraph" w:customStyle="1" w:styleId="CA83AE3B6EBC4C978A203038D3EAC6F7">
    <w:name w:val="CA83AE3B6EBC4C978A203038D3EAC6F7"/>
  </w:style>
  <w:style w:type="paragraph" w:customStyle="1" w:styleId="9BD54EF4355A433BB795613DD7661913">
    <w:name w:val="9BD54EF4355A433BB795613DD7661913"/>
  </w:style>
  <w:style w:type="paragraph" w:customStyle="1" w:styleId="768DB83E4A454A1FAE5238DE0F131E45">
    <w:name w:val="768DB83E4A454A1FAE5238DE0F131E45"/>
  </w:style>
  <w:style w:type="paragraph" w:customStyle="1" w:styleId="4B5B5F5C6D5841F4962458ABBD4FD976">
    <w:name w:val="4B5B5F5C6D5841F4962458ABBD4FD976"/>
  </w:style>
  <w:style w:type="paragraph" w:customStyle="1" w:styleId="583333DA083E47C69CA5055E29E34F27">
    <w:name w:val="583333DA083E47C69CA5055E29E34F27"/>
  </w:style>
  <w:style w:type="paragraph" w:customStyle="1" w:styleId="033FDBC8D2FB4711ACCC27F24AB655C7">
    <w:name w:val="033FDBC8D2FB4711ACCC27F24AB655C7"/>
  </w:style>
  <w:style w:type="paragraph" w:customStyle="1" w:styleId="84B51EBADF214F478884786AEC07F169">
    <w:name w:val="84B51EBADF214F478884786AEC07F169"/>
  </w:style>
  <w:style w:type="paragraph" w:customStyle="1" w:styleId="29DD5FF827054B83A7202A66951D7A86">
    <w:name w:val="29DD5FF827054B83A7202A66951D7A86"/>
  </w:style>
  <w:style w:type="paragraph" w:customStyle="1" w:styleId="3750807753594DF3A2B8299A88C653FD">
    <w:name w:val="3750807753594DF3A2B8299A88C653FD"/>
  </w:style>
  <w:style w:type="paragraph" w:customStyle="1" w:styleId="2B097FB0B44B4F1E8C7BCD5EF4D4D14B">
    <w:name w:val="2B097FB0B44B4F1E8C7BCD5EF4D4D14B"/>
  </w:style>
  <w:style w:type="paragraph" w:customStyle="1" w:styleId="4E22FE5294824C319969287A87DFEC3E">
    <w:name w:val="4E22FE5294824C319969287A87DFEC3E"/>
  </w:style>
  <w:style w:type="paragraph" w:customStyle="1" w:styleId="56EBE13EA8654500A93E8330C8FD2FDA">
    <w:name w:val="56EBE13EA8654500A93E8330C8FD2FDA"/>
  </w:style>
  <w:style w:type="paragraph" w:customStyle="1" w:styleId="7A82176AAC3249979A50C3E61EE7275B">
    <w:name w:val="7A82176AAC3249979A50C3E61EE7275B"/>
  </w:style>
  <w:style w:type="paragraph" w:customStyle="1" w:styleId="CBC5A2A9FCFA4304999B2096062EB820">
    <w:name w:val="CBC5A2A9FCFA4304999B2096062EB820"/>
  </w:style>
  <w:style w:type="paragraph" w:customStyle="1" w:styleId="131ED74161AC4B12BE5F590C131BDF95">
    <w:name w:val="131ED74161AC4B12BE5F590C131BDF95"/>
  </w:style>
  <w:style w:type="paragraph" w:customStyle="1" w:styleId="B352D6F44F344767B0A8ED7AA1D6FFB8">
    <w:name w:val="B352D6F44F344767B0A8ED7AA1D6FFB8"/>
  </w:style>
  <w:style w:type="paragraph" w:customStyle="1" w:styleId="A70D4ECB328747CE88C10E6C19B04E8A">
    <w:name w:val="A70D4ECB328747CE88C10E6C19B04E8A"/>
  </w:style>
  <w:style w:type="paragraph" w:customStyle="1" w:styleId="9482BBCAEBC345949811D49A6191FE39">
    <w:name w:val="9482BBCAEBC345949811D49A6191FE39"/>
  </w:style>
  <w:style w:type="paragraph" w:customStyle="1" w:styleId="1BD62664F189414BA321D5A3F9C6AC18">
    <w:name w:val="1BD62664F189414BA321D5A3F9C6AC18"/>
  </w:style>
  <w:style w:type="paragraph" w:customStyle="1" w:styleId="F7EC5B895E834B3AA0C0508E8E3926F9">
    <w:name w:val="F7EC5B895E834B3AA0C0508E8E3926F9"/>
  </w:style>
  <w:style w:type="paragraph" w:customStyle="1" w:styleId="140D45901DD34AC489AF9CD061EBCB52">
    <w:name w:val="140D45901DD34AC489AF9CD061EBCB52"/>
  </w:style>
  <w:style w:type="paragraph" w:customStyle="1" w:styleId="DE1199BFEF3944809A7C287AC9921A9C">
    <w:name w:val="DE1199BFEF3944809A7C287AC9921A9C"/>
  </w:style>
  <w:style w:type="paragraph" w:customStyle="1" w:styleId="8D3FE4F43E5F41DEA9A5F3872FDAAAEB">
    <w:name w:val="8D3FE4F43E5F41DEA9A5F3872FDAAAEB"/>
  </w:style>
  <w:style w:type="paragraph" w:customStyle="1" w:styleId="1F4D100F040045F2BB1E80D71FC4953C">
    <w:name w:val="1F4D100F040045F2BB1E80D71FC4953C"/>
  </w:style>
  <w:style w:type="paragraph" w:customStyle="1" w:styleId="A7C381E6D444482A984FC300F8B6FC15">
    <w:name w:val="A7C381E6D444482A984FC300F8B6FC15"/>
  </w:style>
  <w:style w:type="paragraph" w:customStyle="1" w:styleId="4A6CA9907BEA49AEA97D19E188169E2A">
    <w:name w:val="4A6CA9907BEA49AEA97D19E188169E2A"/>
  </w:style>
  <w:style w:type="paragraph" w:customStyle="1" w:styleId="CAD1543ED6F54FA3A614D6FEA9F46CF6">
    <w:name w:val="CAD1543ED6F54FA3A614D6FEA9F46CF6"/>
  </w:style>
  <w:style w:type="paragraph" w:customStyle="1" w:styleId="E2CFF27204FC4011A2A84069F806FEA2">
    <w:name w:val="E2CFF27204FC4011A2A84069F806FEA2"/>
  </w:style>
  <w:style w:type="paragraph" w:customStyle="1" w:styleId="672EF59D7888433FAD764D1B4A81C138">
    <w:name w:val="672EF59D7888433FAD764D1B4A81C138"/>
  </w:style>
  <w:style w:type="paragraph" w:customStyle="1" w:styleId="20C4EAB9855C474FB35F892F0AB686EA">
    <w:name w:val="20C4EAB9855C474FB35F892F0AB686EA"/>
  </w:style>
  <w:style w:type="paragraph" w:customStyle="1" w:styleId="80D415F27C7441FFA25B24D59A01AE76">
    <w:name w:val="80D415F27C7441FFA25B24D59A01AE76"/>
  </w:style>
  <w:style w:type="paragraph" w:customStyle="1" w:styleId="C38DAFE8FE5544AAB12265C804E7BD41">
    <w:name w:val="C38DAFE8FE5544AAB12265C804E7BD41"/>
  </w:style>
  <w:style w:type="paragraph" w:customStyle="1" w:styleId="614026ECE6274644B114689948E40F40">
    <w:name w:val="614026ECE6274644B114689948E40F40"/>
  </w:style>
  <w:style w:type="paragraph" w:customStyle="1" w:styleId="14910D7B96CF4F84BDE54417F1811519">
    <w:name w:val="14910D7B96CF4F84BDE54417F1811519"/>
  </w:style>
  <w:style w:type="paragraph" w:customStyle="1" w:styleId="CB33C12C509343FBA308F7C4B1E33FAB">
    <w:name w:val="CB33C12C509343FBA308F7C4B1E33FAB"/>
  </w:style>
  <w:style w:type="paragraph" w:customStyle="1" w:styleId="D647695648734B63A1EFD8125393C0AD">
    <w:name w:val="D647695648734B63A1EFD8125393C0AD"/>
  </w:style>
  <w:style w:type="paragraph" w:customStyle="1" w:styleId="E62569448530414FA0B2181EBCF559E4">
    <w:name w:val="E62569448530414FA0B2181EBCF559E4"/>
  </w:style>
  <w:style w:type="paragraph" w:customStyle="1" w:styleId="69FD2F2D0A6F4FB8B5D68E85AB58D690">
    <w:name w:val="69FD2F2D0A6F4FB8B5D68E85AB58D690"/>
  </w:style>
  <w:style w:type="paragraph" w:customStyle="1" w:styleId="8355169B6AAF426DBA12A1EAEEBF42A6">
    <w:name w:val="8355169B6AAF426DBA12A1EAEEBF42A6"/>
  </w:style>
  <w:style w:type="paragraph" w:customStyle="1" w:styleId="EA0B70017177433CBDDEB15F7E48CC86">
    <w:name w:val="EA0B70017177433CBDDEB15F7E48CC86"/>
  </w:style>
  <w:style w:type="paragraph" w:customStyle="1" w:styleId="E36DB4009AE94463AE02E392B5BD07F9">
    <w:name w:val="E36DB4009AE94463AE02E392B5BD07F9"/>
  </w:style>
  <w:style w:type="paragraph" w:customStyle="1" w:styleId="0B16A901B50941B593EC48ED1ACBEECD">
    <w:name w:val="0B16A901B50941B593EC48ED1ACBEECD"/>
  </w:style>
  <w:style w:type="paragraph" w:customStyle="1" w:styleId="2F1CB247536747FF82F96601AE7FA4DF">
    <w:name w:val="2F1CB247536747FF82F96601AE7FA4DF"/>
  </w:style>
  <w:style w:type="paragraph" w:customStyle="1" w:styleId="D08A0150CC6346DB9A70053C2AB2EACD">
    <w:name w:val="D08A0150CC6346DB9A70053C2AB2EACD"/>
  </w:style>
  <w:style w:type="paragraph" w:customStyle="1" w:styleId="3A4228A5E2F04B11B4B69437D760D55F">
    <w:name w:val="3A4228A5E2F04B11B4B69437D760D55F"/>
  </w:style>
  <w:style w:type="paragraph" w:customStyle="1" w:styleId="B2487B2C8D2F43B380EB32AE5DFD9A74">
    <w:name w:val="B2487B2C8D2F43B380EB32AE5DFD9A74"/>
  </w:style>
  <w:style w:type="paragraph" w:customStyle="1" w:styleId="A149822E04E745EEB1BAF8F1DA77D501">
    <w:name w:val="A149822E04E745EEB1BAF8F1DA77D501"/>
  </w:style>
  <w:style w:type="paragraph" w:customStyle="1" w:styleId="C5BA401B872944A593C8F6E485552D0D">
    <w:name w:val="C5BA401B872944A593C8F6E485552D0D"/>
  </w:style>
  <w:style w:type="paragraph" w:customStyle="1" w:styleId="F696BAA75898402CADA6ABB90CF08172">
    <w:name w:val="F696BAA75898402CADA6ABB90CF08172"/>
  </w:style>
  <w:style w:type="paragraph" w:customStyle="1" w:styleId="AF44A57048F44769A8AFD0E5895C7340">
    <w:name w:val="AF44A57048F44769A8AFD0E5895C7340"/>
  </w:style>
  <w:style w:type="paragraph" w:customStyle="1" w:styleId="9AE609DDEEF341AFB55A98F1F5B5F776">
    <w:name w:val="9AE609DDEEF341AFB55A98F1F5B5F776"/>
  </w:style>
  <w:style w:type="paragraph" w:customStyle="1" w:styleId="A2EA0EF322BF43BD9AAD4800C6E9F988">
    <w:name w:val="A2EA0EF322BF43BD9AAD4800C6E9F988"/>
  </w:style>
  <w:style w:type="paragraph" w:customStyle="1" w:styleId="DA1B1E1D2C9A4BBEB44C331F42942AA5">
    <w:name w:val="DA1B1E1D2C9A4BBEB44C331F42942AA5"/>
  </w:style>
  <w:style w:type="paragraph" w:customStyle="1" w:styleId="D48E389C782347C6A8F39D6EE0015085">
    <w:name w:val="D48E389C782347C6A8F39D6EE0015085"/>
  </w:style>
  <w:style w:type="paragraph" w:customStyle="1" w:styleId="34F6E7BBA7884D90B824E92B21FEBA75">
    <w:name w:val="34F6E7BBA7884D90B824E92B21FEBA75"/>
  </w:style>
  <w:style w:type="paragraph" w:customStyle="1" w:styleId="F13B1220E12C475487E4BBA32AC9BCD2">
    <w:name w:val="F13B1220E12C475487E4BBA32AC9BCD2"/>
  </w:style>
  <w:style w:type="paragraph" w:customStyle="1" w:styleId="81C895B8DECA4C91892F673D22C816E6">
    <w:name w:val="81C895B8DECA4C91892F673D22C816E6"/>
  </w:style>
  <w:style w:type="paragraph" w:customStyle="1" w:styleId="FAB8A9C334BA483F8493A4E2D864AB98">
    <w:name w:val="FAB8A9C334BA483F8493A4E2D864AB98"/>
  </w:style>
  <w:style w:type="paragraph" w:customStyle="1" w:styleId="6A6B5F2760694A58A0A50D422E7C61DE">
    <w:name w:val="6A6B5F2760694A58A0A50D422E7C61DE"/>
  </w:style>
  <w:style w:type="paragraph" w:customStyle="1" w:styleId="DB6037E607D54CFDA09258D4299E1B0F">
    <w:name w:val="DB6037E607D54CFDA09258D4299E1B0F"/>
  </w:style>
  <w:style w:type="paragraph" w:customStyle="1" w:styleId="139F5E043FD14EB492A935127512A467">
    <w:name w:val="139F5E043FD14EB492A935127512A467"/>
  </w:style>
  <w:style w:type="paragraph" w:customStyle="1" w:styleId="C6C3F15112234378B046CC41BCDF344F">
    <w:name w:val="C6C3F15112234378B046CC41BCDF344F"/>
  </w:style>
  <w:style w:type="paragraph" w:customStyle="1" w:styleId="D676953B377741B687B4D84CE1403FB5">
    <w:name w:val="D676953B377741B687B4D84CE1403FB5"/>
  </w:style>
  <w:style w:type="paragraph" w:customStyle="1" w:styleId="F7E0078ADD5741A4BEBACA77AE4504E8">
    <w:name w:val="F7E0078ADD5741A4BEBACA77AE4504E8"/>
  </w:style>
  <w:style w:type="paragraph" w:customStyle="1" w:styleId="350C7F6AC2E248199A0F7775B3C499B5">
    <w:name w:val="350C7F6AC2E248199A0F7775B3C499B5"/>
  </w:style>
  <w:style w:type="paragraph" w:customStyle="1" w:styleId="92CD967D515F4492882B94110D8BE309">
    <w:name w:val="92CD967D515F4492882B94110D8BE309"/>
  </w:style>
  <w:style w:type="paragraph" w:customStyle="1" w:styleId="42484D2D306A47D7AFA0A7ACFA14113C">
    <w:name w:val="42484D2D306A47D7AFA0A7ACFA14113C"/>
  </w:style>
  <w:style w:type="paragraph" w:customStyle="1" w:styleId="373BAD16671D4B10B877E736CC8F6A9D">
    <w:name w:val="373BAD16671D4B10B877E736CC8F6A9D"/>
  </w:style>
  <w:style w:type="paragraph" w:customStyle="1" w:styleId="953C2EDC598147B69AEC7653ED95C76F">
    <w:name w:val="953C2EDC598147B69AEC7653ED95C76F"/>
  </w:style>
  <w:style w:type="paragraph" w:customStyle="1" w:styleId="E7C58D3F2DB047DC887CE9416708EF59">
    <w:name w:val="E7C58D3F2DB047DC887CE9416708EF59"/>
  </w:style>
  <w:style w:type="paragraph" w:customStyle="1" w:styleId="F12B777051234968B23485AE50C625AC">
    <w:name w:val="F12B777051234968B23485AE50C625AC"/>
  </w:style>
  <w:style w:type="paragraph" w:customStyle="1" w:styleId="305E8C17FC984D1999B3808AB1A2EF5F">
    <w:name w:val="305E8C17FC984D1999B3808AB1A2EF5F"/>
  </w:style>
  <w:style w:type="paragraph" w:customStyle="1" w:styleId="112097E07F9A4CCFAAD5F0CDB3DD5CC5">
    <w:name w:val="112097E07F9A4CCFAAD5F0CDB3DD5CC5"/>
  </w:style>
  <w:style w:type="paragraph" w:customStyle="1" w:styleId="EF3C4FE89F97460AA181AB1FA53803D5">
    <w:name w:val="EF3C4FE89F97460AA181AB1FA53803D5"/>
  </w:style>
  <w:style w:type="paragraph" w:customStyle="1" w:styleId="EF75F1DF0A134E668CBAD7E68816D5E0">
    <w:name w:val="EF75F1DF0A134E668CBAD7E68816D5E0"/>
  </w:style>
  <w:style w:type="paragraph" w:customStyle="1" w:styleId="E846C197FE914DCC89F3A77CFD822546">
    <w:name w:val="E846C197FE914DCC89F3A77CFD822546"/>
  </w:style>
  <w:style w:type="paragraph" w:customStyle="1" w:styleId="EC381DAC266446A9B531A1C29A16407F">
    <w:name w:val="EC381DAC266446A9B531A1C29A16407F"/>
  </w:style>
  <w:style w:type="paragraph" w:customStyle="1" w:styleId="2B84BD01204640E3B508F605EB81B710">
    <w:name w:val="2B84BD01204640E3B508F605EB81B710"/>
  </w:style>
  <w:style w:type="paragraph" w:customStyle="1" w:styleId="BDE6903071644766828244C63B8650D7">
    <w:name w:val="BDE6903071644766828244C63B8650D7"/>
  </w:style>
  <w:style w:type="paragraph" w:customStyle="1" w:styleId="C7BCF139ECDE454B85D29C815658FD41">
    <w:name w:val="C7BCF139ECDE454B85D29C815658FD41"/>
  </w:style>
  <w:style w:type="paragraph" w:customStyle="1" w:styleId="76F6AD28EA43487AB0023D77D946B36C">
    <w:name w:val="76F6AD28EA43487AB0023D77D946B36C"/>
  </w:style>
  <w:style w:type="paragraph" w:customStyle="1" w:styleId="0AA3129850D442D0A337005565499960">
    <w:name w:val="0AA3129850D442D0A337005565499960"/>
  </w:style>
  <w:style w:type="paragraph" w:customStyle="1" w:styleId="550E85DCF4814F93A4A12DE8436302DF">
    <w:name w:val="550E85DCF4814F93A4A12DE8436302DF"/>
  </w:style>
  <w:style w:type="paragraph" w:customStyle="1" w:styleId="0F2BD7FABC5D469DAA4BA526DBD79F3D">
    <w:name w:val="0F2BD7FABC5D469DAA4BA526DBD79F3D"/>
  </w:style>
  <w:style w:type="paragraph" w:customStyle="1" w:styleId="BB2EF2104DC54F1CA3AA2C65257DB78E">
    <w:name w:val="BB2EF2104DC54F1CA3AA2C65257DB78E"/>
  </w:style>
  <w:style w:type="paragraph" w:customStyle="1" w:styleId="8023C709CB9E4A93BF64263A193EEA0C">
    <w:name w:val="8023C709CB9E4A93BF64263A193EEA0C"/>
  </w:style>
  <w:style w:type="paragraph" w:customStyle="1" w:styleId="96C928558F064B89BF33130EB090ECD7">
    <w:name w:val="96C928558F064B89BF33130EB090ECD7"/>
  </w:style>
  <w:style w:type="paragraph" w:customStyle="1" w:styleId="74B421E757B54FCBB715DE7A9FAA648B">
    <w:name w:val="74B421E757B54FCBB715DE7A9FAA648B"/>
  </w:style>
  <w:style w:type="paragraph" w:customStyle="1" w:styleId="4AE218C058494AF1895150EF6A1BD8E7">
    <w:name w:val="4AE218C058494AF1895150EF6A1BD8E7"/>
  </w:style>
  <w:style w:type="paragraph" w:customStyle="1" w:styleId="8355E4B725694C9192FD797EB4A839C9">
    <w:name w:val="8355E4B725694C9192FD797EB4A839C9"/>
  </w:style>
  <w:style w:type="paragraph" w:customStyle="1" w:styleId="DDE7DB212FF1416DB1134553554CED1C">
    <w:name w:val="DDE7DB212FF1416DB1134553554CED1C"/>
  </w:style>
  <w:style w:type="paragraph" w:customStyle="1" w:styleId="9E75B5793E1448969A2368F685666A92">
    <w:name w:val="9E75B5793E1448969A2368F685666A92"/>
  </w:style>
  <w:style w:type="paragraph" w:customStyle="1" w:styleId="DC789AA906E44831BFC42BEA59C7FC55">
    <w:name w:val="DC789AA906E44831BFC42BEA59C7FC55"/>
  </w:style>
  <w:style w:type="paragraph" w:customStyle="1" w:styleId="234E7D6B5F574146AB928C690500FC06">
    <w:name w:val="234E7D6B5F574146AB928C690500FC06"/>
  </w:style>
  <w:style w:type="paragraph" w:customStyle="1" w:styleId="CF1DD818A5064127B54A27FAAC356C0D">
    <w:name w:val="CF1DD818A5064127B54A27FAAC356C0D"/>
  </w:style>
  <w:style w:type="paragraph" w:customStyle="1" w:styleId="FF22A92B8FF44945924658E6497C8CC1">
    <w:name w:val="FF22A92B8FF44945924658E6497C8CC1"/>
  </w:style>
  <w:style w:type="paragraph" w:customStyle="1" w:styleId="F722893BAAA24E39BEC18CA9E382339F">
    <w:name w:val="F722893BAAA24E39BEC18CA9E382339F"/>
  </w:style>
  <w:style w:type="paragraph" w:customStyle="1" w:styleId="BCCDD5EF0C534F0599B8F72A2C9B449D">
    <w:name w:val="BCCDD5EF0C534F0599B8F72A2C9B449D"/>
  </w:style>
  <w:style w:type="paragraph" w:customStyle="1" w:styleId="10A7B79C058247E9A5192DF917EBE41E">
    <w:name w:val="10A7B79C058247E9A5192DF917EBE41E"/>
  </w:style>
  <w:style w:type="paragraph" w:customStyle="1" w:styleId="03FF7F1D09FC4D3396D2698BA7402EFA">
    <w:name w:val="03FF7F1D09FC4D3396D2698BA7402EFA"/>
  </w:style>
  <w:style w:type="paragraph" w:customStyle="1" w:styleId="EE01AE399DF449AD9D6D6D69658FD37F">
    <w:name w:val="EE01AE399DF449AD9D6D6D69658FD37F"/>
  </w:style>
  <w:style w:type="paragraph" w:customStyle="1" w:styleId="9B5261FD6E7B44298B869A400D355776">
    <w:name w:val="9B5261FD6E7B44298B869A400D355776"/>
  </w:style>
  <w:style w:type="paragraph" w:customStyle="1" w:styleId="C78701612CFD45E18D3F3D42690C29D7">
    <w:name w:val="C78701612CFD45E18D3F3D42690C29D7"/>
  </w:style>
  <w:style w:type="paragraph" w:customStyle="1" w:styleId="5892600D94D848C88BEF5266CBEC2C71">
    <w:name w:val="5892600D94D848C88BEF5266CBEC2C71"/>
  </w:style>
  <w:style w:type="paragraph" w:customStyle="1" w:styleId="D264226147C6423F8C73D832CCFBF55C">
    <w:name w:val="D264226147C6423F8C73D832CCFBF55C"/>
  </w:style>
  <w:style w:type="paragraph" w:customStyle="1" w:styleId="40DF98F3D1544C76B729B6B260F5E4B3">
    <w:name w:val="40DF98F3D1544C76B729B6B260F5E4B3"/>
  </w:style>
  <w:style w:type="paragraph" w:customStyle="1" w:styleId="DC1124EA349A4104B7EDAE2236FCFB8F">
    <w:name w:val="DC1124EA349A4104B7EDAE2236FCFB8F"/>
  </w:style>
  <w:style w:type="paragraph" w:customStyle="1" w:styleId="2BB87E4111C648569965FD01EC1B2C0D">
    <w:name w:val="2BB87E4111C648569965FD01EC1B2C0D"/>
  </w:style>
  <w:style w:type="paragraph" w:customStyle="1" w:styleId="6520308EC1C84FF8B41821E59FEF986C">
    <w:name w:val="6520308EC1C84FF8B41821E59FEF986C"/>
  </w:style>
  <w:style w:type="paragraph" w:customStyle="1" w:styleId="C3C0023DE2F341D092177C71B40E1C5B">
    <w:name w:val="C3C0023DE2F341D092177C71B40E1C5B"/>
  </w:style>
  <w:style w:type="paragraph" w:customStyle="1" w:styleId="6EEBC2D1393244A7977FB8EE1BB07CA3">
    <w:name w:val="6EEBC2D1393244A7977FB8EE1BB07CA3"/>
  </w:style>
  <w:style w:type="paragraph" w:customStyle="1" w:styleId="D77F0486DDF74EE18D09C4F54AAF7B70">
    <w:name w:val="D77F0486DDF74EE18D09C4F54AAF7B70"/>
  </w:style>
  <w:style w:type="paragraph" w:customStyle="1" w:styleId="7A8AB03B8A6941CBA1F5E8E914501531">
    <w:name w:val="7A8AB03B8A6941CBA1F5E8E914501531"/>
  </w:style>
  <w:style w:type="paragraph" w:customStyle="1" w:styleId="C835EF1191634B4A9EA66FE62B7D19C3">
    <w:name w:val="C835EF1191634B4A9EA66FE62B7D19C3"/>
  </w:style>
  <w:style w:type="paragraph" w:customStyle="1" w:styleId="EC82833386B04A10B650DB0129102FA7">
    <w:name w:val="EC82833386B04A10B650DB0129102FA7"/>
  </w:style>
  <w:style w:type="paragraph" w:customStyle="1" w:styleId="61199FB2FE284AB7ABD3BC46052EC3B1">
    <w:name w:val="61199FB2FE284AB7ABD3BC46052EC3B1"/>
  </w:style>
  <w:style w:type="paragraph" w:customStyle="1" w:styleId="F2D628DD639945F4A297935316DE6FD6">
    <w:name w:val="F2D628DD639945F4A297935316DE6FD6"/>
  </w:style>
  <w:style w:type="paragraph" w:customStyle="1" w:styleId="5817D0CEDC9B484DB894877ABC3D0D3E">
    <w:name w:val="5817D0CEDC9B484DB894877ABC3D0D3E"/>
  </w:style>
  <w:style w:type="paragraph" w:customStyle="1" w:styleId="08DBED16C79E4E8F91D3295501260391">
    <w:name w:val="08DBED16C79E4E8F91D3295501260391"/>
  </w:style>
  <w:style w:type="paragraph" w:customStyle="1" w:styleId="53AE4DBA26604E6C84624B48AD5902A8">
    <w:name w:val="53AE4DBA26604E6C84624B48AD5902A8"/>
  </w:style>
  <w:style w:type="paragraph" w:customStyle="1" w:styleId="613A8ADF91684676973BD9AD2CF067B7">
    <w:name w:val="613A8ADF91684676973BD9AD2CF067B7"/>
  </w:style>
  <w:style w:type="paragraph" w:customStyle="1" w:styleId="C5B211A1FA7941FAABA9E4710D01D7A9">
    <w:name w:val="C5B211A1FA7941FAABA9E4710D01D7A9"/>
  </w:style>
  <w:style w:type="paragraph" w:customStyle="1" w:styleId="C7B4773A42C6465D8F4B39AF1C83914B">
    <w:name w:val="C7B4773A42C6465D8F4B39AF1C83914B"/>
  </w:style>
  <w:style w:type="paragraph" w:customStyle="1" w:styleId="53530DE82EA64646887692158F33AD7A">
    <w:name w:val="53530DE82EA64646887692158F33AD7A"/>
  </w:style>
  <w:style w:type="paragraph" w:customStyle="1" w:styleId="AAA41B28E5B74E1D989AA45EF0FAF790">
    <w:name w:val="AAA41B28E5B74E1D989AA45EF0FAF790"/>
  </w:style>
  <w:style w:type="paragraph" w:customStyle="1" w:styleId="D4672DA030DF422A87F46C7350AF9E7B">
    <w:name w:val="D4672DA030DF422A87F46C7350AF9E7B"/>
  </w:style>
  <w:style w:type="paragraph" w:customStyle="1" w:styleId="8EB8A5CCF4A84461B91882630BD03CFC">
    <w:name w:val="8EB8A5CCF4A84461B91882630BD03CFC"/>
  </w:style>
  <w:style w:type="paragraph" w:customStyle="1" w:styleId="C65822AA8AFE48C886DD76E706C1A76A">
    <w:name w:val="C65822AA8AFE48C886DD76E706C1A76A"/>
  </w:style>
  <w:style w:type="paragraph" w:customStyle="1" w:styleId="EB4C728496D5497295BAB9CC9B9EABB6">
    <w:name w:val="EB4C728496D5497295BAB9CC9B9EABB6"/>
  </w:style>
  <w:style w:type="paragraph" w:customStyle="1" w:styleId="0AE35C39D92542F7AC5325E6E9BDBF31">
    <w:name w:val="0AE35C39D92542F7AC5325E6E9BDBF31"/>
  </w:style>
  <w:style w:type="paragraph" w:customStyle="1" w:styleId="3A1530C4D003423CB5A10D6D56849509">
    <w:name w:val="3A1530C4D003423CB5A10D6D56849509"/>
  </w:style>
  <w:style w:type="paragraph" w:customStyle="1" w:styleId="27D70D8872DA462CABBA5192579D9FC1">
    <w:name w:val="27D70D8872DA462CABBA5192579D9FC1"/>
  </w:style>
  <w:style w:type="paragraph" w:customStyle="1" w:styleId="1A1BD9316F604283B065A66599D79137">
    <w:name w:val="1A1BD9316F604283B065A66599D79137"/>
  </w:style>
  <w:style w:type="paragraph" w:customStyle="1" w:styleId="DD55CCA89C1445CAAFC517BA0857E1F2">
    <w:name w:val="DD55CCA89C1445CAAFC517BA0857E1F2"/>
  </w:style>
  <w:style w:type="paragraph" w:customStyle="1" w:styleId="85FE368737A34B63849AEB77F33385E7">
    <w:name w:val="85FE368737A34B63849AEB77F33385E7"/>
  </w:style>
  <w:style w:type="paragraph" w:customStyle="1" w:styleId="9596061023C540069C85827032037FED">
    <w:name w:val="9596061023C540069C85827032037FED"/>
  </w:style>
  <w:style w:type="paragraph" w:customStyle="1" w:styleId="C2D1CE3A34324DB98F5BC8485088EB32">
    <w:name w:val="C2D1CE3A34324DB98F5BC8485088EB32"/>
  </w:style>
  <w:style w:type="paragraph" w:customStyle="1" w:styleId="A78B154D76834A7F8CCBE75B4A2EE8D1">
    <w:name w:val="A78B154D76834A7F8CCBE75B4A2EE8D1"/>
  </w:style>
  <w:style w:type="paragraph" w:customStyle="1" w:styleId="0A60ACB4F3FD43E89478D55747CB2E6E">
    <w:name w:val="0A60ACB4F3FD43E89478D55747CB2E6E"/>
  </w:style>
  <w:style w:type="paragraph" w:customStyle="1" w:styleId="E376B4D3F0A44D0B81CCE90A7A283EC9">
    <w:name w:val="E376B4D3F0A44D0B81CCE90A7A283EC9"/>
  </w:style>
  <w:style w:type="paragraph" w:customStyle="1" w:styleId="0FC5A00AC99F48218D567C02F0D12F52">
    <w:name w:val="0FC5A00AC99F48218D567C02F0D12F52"/>
  </w:style>
  <w:style w:type="paragraph" w:customStyle="1" w:styleId="4FB3A1D98BBB44B2B556BE447D144FAA">
    <w:name w:val="4FB3A1D98BBB44B2B556BE447D144FAA"/>
  </w:style>
  <w:style w:type="paragraph" w:customStyle="1" w:styleId="A66F85D7D3714C5B9E505A0EA0B87708">
    <w:name w:val="A66F85D7D3714C5B9E505A0EA0B87708"/>
  </w:style>
  <w:style w:type="paragraph" w:customStyle="1" w:styleId="EE7085604057487FAD8B7286789B884D">
    <w:name w:val="EE7085604057487FAD8B7286789B884D"/>
  </w:style>
  <w:style w:type="paragraph" w:customStyle="1" w:styleId="74C8548022574BDA8123904299EFADF0">
    <w:name w:val="74C8548022574BDA8123904299EFADF0"/>
  </w:style>
  <w:style w:type="paragraph" w:customStyle="1" w:styleId="63C8711A3708417B8F2DD2A1999F3957">
    <w:name w:val="63C8711A3708417B8F2DD2A1999F3957"/>
  </w:style>
  <w:style w:type="paragraph" w:customStyle="1" w:styleId="7769690FD8964D20BE1AEA087F12CF13">
    <w:name w:val="7769690FD8964D20BE1AEA087F12CF13"/>
  </w:style>
  <w:style w:type="paragraph" w:customStyle="1" w:styleId="EE326908E66B441BBEE8307A86175950">
    <w:name w:val="EE326908E66B441BBEE8307A86175950"/>
  </w:style>
  <w:style w:type="paragraph" w:customStyle="1" w:styleId="5047CAA23F764EB5834BA5D238D9DD87">
    <w:name w:val="5047CAA23F764EB5834BA5D238D9DD87"/>
  </w:style>
  <w:style w:type="paragraph" w:customStyle="1" w:styleId="9B8DF33BD4474C9C9B603692FDDD041E">
    <w:name w:val="9B8DF33BD4474C9C9B603692FDDD041E"/>
  </w:style>
  <w:style w:type="paragraph" w:customStyle="1" w:styleId="7678018DBCAF49C698F329781183A16D">
    <w:name w:val="7678018DBCAF49C698F329781183A16D"/>
  </w:style>
  <w:style w:type="paragraph" w:customStyle="1" w:styleId="FC6981831DFF41EEAC1287DE21522992">
    <w:name w:val="FC6981831DFF41EEAC1287DE21522992"/>
  </w:style>
  <w:style w:type="paragraph" w:customStyle="1" w:styleId="1EFDFA71C84D4FABA40A13F915829C6B">
    <w:name w:val="1EFDFA71C84D4FABA40A13F915829C6B"/>
  </w:style>
  <w:style w:type="paragraph" w:customStyle="1" w:styleId="B74614123A2F4DF7986BE5D4828B9AFD">
    <w:name w:val="B74614123A2F4DF7986BE5D4828B9AFD"/>
  </w:style>
  <w:style w:type="paragraph" w:customStyle="1" w:styleId="4947AC4A2AC7445EA6F2DBA53BCB65CC">
    <w:name w:val="4947AC4A2AC7445EA6F2DBA53BCB65CC"/>
  </w:style>
  <w:style w:type="paragraph" w:customStyle="1" w:styleId="FB67DFE7838B44D5B528FEB47F3382D3">
    <w:name w:val="FB67DFE7838B44D5B528FEB47F3382D3"/>
  </w:style>
  <w:style w:type="paragraph" w:customStyle="1" w:styleId="249B3645F0714C41912BDEC26D381B4D">
    <w:name w:val="249B3645F0714C41912BDEC26D381B4D"/>
  </w:style>
  <w:style w:type="paragraph" w:customStyle="1" w:styleId="4CE4D76C3D034A54857A0C338C0669A1">
    <w:name w:val="4CE4D76C3D034A54857A0C338C0669A1"/>
  </w:style>
  <w:style w:type="paragraph" w:customStyle="1" w:styleId="4530C8644B6D40EE90D1D738B1843300">
    <w:name w:val="4530C8644B6D40EE90D1D738B1843300"/>
  </w:style>
  <w:style w:type="paragraph" w:customStyle="1" w:styleId="960C17E4E16448C19B27BB2FAD70B55C">
    <w:name w:val="960C17E4E16448C19B27BB2FAD70B55C"/>
  </w:style>
  <w:style w:type="paragraph" w:customStyle="1" w:styleId="B9D68A627F3B464B8B9E9E70FFD499E7">
    <w:name w:val="B9D68A627F3B464B8B9E9E70FFD499E7"/>
  </w:style>
  <w:style w:type="paragraph" w:customStyle="1" w:styleId="60AAEA6F15C84363A6FFEF7A41C673DA">
    <w:name w:val="60AAEA6F15C84363A6FFEF7A41C673DA"/>
  </w:style>
  <w:style w:type="paragraph" w:customStyle="1" w:styleId="56741AE64F6349AA964F53C496F3AE3E">
    <w:name w:val="56741AE64F6349AA964F53C496F3AE3E"/>
  </w:style>
  <w:style w:type="paragraph" w:customStyle="1" w:styleId="440B2A39F4B8440EBF60CB4DF80D1BFE">
    <w:name w:val="440B2A39F4B8440EBF60CB4DF80D1BFE"/>
  </w:style>
  <w:style w:type="paragraph" w:customStyle="1" w:styleId="F55742CC0E5B4BA4BA02499ACF1A81CD">
    <w:name w:val="F55742CC0E5B4BA4BA02499ACF1A81CD"/>
  </w:style>
  <w:style w:type="paragraph" w:customStyle="1" w:styleId="E885423968B9456BA77050CDB89AF30E">
    <w:name w:val="E885423968B9456BA77050CDB89AF30E"/>
  </w:style>
  <w:style w:type="paragraph" w:customStyle="1" w:styleId="01E0C5D6BF8447A89A5BC6A9F8EB789A">
    <w:name w:val="01E0C5D6BF8447A89A5BC6A9F8EB789A"/>
  </w:style>
  <w:style w:type="paragraph" w:customStyle="1" w:styleId="EFC057EF57044462A408EED6EF311751">
    <w:name w:val="EFC057EF57044462A408EED6EF311751"/>
  </w:style>
  <w:style w:type="paragraph" w:customStyle="1" w:styleId="3DD71BD23F4F4E4FA4EB4ADDCDD854BD">
    <w:name w:val="3DD71BD23F4F4E4FA4EB4ADDCDD854BD"/>
  </w:style>
  <w:style w:type="paragraph" w:customStyle="1" w:styleId="652F5382C05E4F3EA2664B2A244B88A6">
    <w:name w:val="652F5382C05E4F3EA2664B2A244B88A6"/>
  </w:style>
  <w:style w:type="paragraph" w:customStyle="1" w:styleId="1BF597D8F5214B95ACD5CD8B13E88796">
    <w:name w:val="1BF597D8F5214B95ACD5CD8B13E88796"/>
  </w:style>
  <w:style w:type="paragraph" w:customStyle="1" w:styleId="CED55B245ECF43BBA3B1FEA261AF8D2A">
    <w:name w:val="CED55B245ECF43BBA3B1FEA261AF8D2A"/>
  </w:style>
  <w:style w:type="paragraph" w:customStyle="1" w:styleId="722A57074ABF4A259FB1AECC4EBB719F">
    <w:name w:val="722A57074ABF4A259FB1AECC4EBB719F"/>
  </w:style>
  <w:style w:type="paragraph" w:customStyle="1" w:styleId="3EF7892CB7424E418BE9368C918EEFEA">
    <w:name w:val="3EF7892CB7424E418BE9368C918EEFEA"/>
  </w:style>
  <w:style w:type="paragraph" w:customStyle="1" w:styleId="B935880185554E8DA220DA7FF485038E">
    <w:name w:val="B935880185554E8DA220DA7FF485038E"/>
  </w:style>
  <w:style w:type="paragraph" w:customStyle="1" w:styleId="5DFB64DCB25B4ABE8F3DFBEC8057EA31">
    <w:name w:val="5DFB64DCB25B4ABE8F3DFBEC8057EA31"/>
  </w:style>
  <w:style w:type="paragraph" w:customStyle="1" w:styleId="9779CAD40F1B436DA16BB525AF1AAA87">
    <w:name w:val="9779CAD40F1B436DA16BB525AF1AAA87"/>
  </w:style>
  <w:style w:type="paragraph" w:customStyle="1" w:styleId="B6249E6BB28E48B1A67B7590EC5A2FE0">
    <w:name w:val="B6249E6BB28E48B1A67B7590EC5A2FE0"/>
  </w:style>
  <w:style w:type="paragraph" w:customStyle="1" w:styleId="50FE813BF1AF4002BB4B29D420B720AE">
    <w:name w:val="50FE813BF1AF4002BB4B29D420B720AE"/>
  </w:style>
  <w:style w:type="paragraph" w:customStyle="1" w:styleId="28B85E98CB194B36B6345E389FE2193C">
    <w:name w:val="28B85E98CB194B36B6345E389FE2193C"/>
  </w:style>
  <w:style w:type="paragraph" w:customStyle="1" w:styleId="1497B5AF2E7541039596439FE07F4022">
    <w:name w:val="1497B5AF2E7541039596439FE07F4022"/>
  </w:style>
  <w:style w:type="paragraph" w:customStyle="1" w:styleId="AEB28AA7E89F407BA1AF8F5B700E2070">
    <w:name w:val="AEB28AA7E89F407BA1AF8F5B700E2070"/>
  </w:style>
  <w:style w:type="paragraph" w:customStyle="1" w:styleId="4A924814B66544939AAFE22374879A2A">
    <w:name w:val="4A924814B66544939AAFE22374879A2A"/>
  </w:style>
  <w:style w:type="paragraph" w:customStyle="1" w:styleId="FC3DC845F5D94A8A81160384AB5860EE">
    <w:name w:val="FC3DC845F5D94A8A81160384AB5860EE"/>
  </w:style>
  <w:style w:type="paragraph" w:customStyle="1" w:styleId="FA012FDA26294CE8A34CA26CC44FD70D">
    <w:name w:val="FA012FDA26294CE8A34CA26CC44FD70D"/>
  </w:style>
  <w:style w:type="paragraph" w:customStyle="1" w:styleId="1EC87A0BB3EF48D6BCDACD40F2CB1F31">
    <w:name w:val="1EC87A0BB3EF48D6BCDACD40F2CB1F31"/>
  </w:style>
  <w:style w:type="paragraph" w:customStyle="1" w:styleId="D28D6929AD4647489CEC2714051FE343">
    <w:name w:val="D28D6929AD4647489CEC2714051FE343"/>
  </w:style>
  <w:style w:type="paragraph" w:customStyle="1" w:styleId="D92E4EA4622F45D5BE84F7A9A20AC835">
    <w:name w:val="D92E4EA4622F45D5BE84F7A9A20AC835"/>
  </w:style>
  <w:style w:type="paragraph" w:customStyle="1" w:styleId="36BBF1C4E3244E6DBC8C348672A1D3F3">
    <w:name w:val="36BBF1C4E3244E6DBC8C348672A1D3F3"/>
  </w:style>
  <w:style w:type="paragraph" w:customStyle="1" w:styleId="4CCBB4180C2C4515B4000AE54E36A5F8">
    <w:name w:val="4CCBB4180C2C4515B4000AE54E36A5F8"/>
  </w:style>
  <w:style w:type="paragraph" w:customStyle="1" w:styleId="8184E78158534B548429349C95ADC88A">
    <w:name w:val="8184E78158534B548429349C95ADC88A"/>
  </w:style>
  <w:style w:type="paragraph" w:customStyle="1" w:styleId="4807D4B728B74C38AD94F89987A423F6">
    <w:name w:val="4807D4B728B74C38AD94F89987A423F6"/>
  </w:style>
  <w:style w:type="paragraph" w:customStyle="1" w:styleId="3DC7AC20DF1D4E73AACBF67ED867A664">
    <w:name w:val="3DC7AC20DF1D4E73AACBF67ED867A664"/>
  </w:style>
  <w:style w:type="paragraph" w:customStyle="1" w:styleId="5C68B41B33794A7ABD249FEAD5E3034D">
    <w:name w:val="5C68B41B33794A7ABD249FEAD5E3034D"/>
  </w:style>
  <w:style w:type="paragraph" w:customStyle="1" w:styleId="BF899BEA31344E1BAB85CF07CA27F4A0">
    <w:name w:val="BF899BEA31344E1BAB85CF07CA27F4A0"/>
  </w:style>
  <w:style w:type="paragraph" w:customStyle="1" w:styleId="467A575235974793993A3A4D3DBAE33F">
    <w:name w:val="467A575235974793993A3A4D3DBAE33F"/>
  </w:style>
  <w:style w:type="paragraph" w:customStyle="1" w:styleId="7B4C141EFF6C466B9F0049CB4E940029">
    <w:name w:val="7B4C141EFF6C466B9F0049CB4E940029"/>
  </w:style>
  <w:style w:type="paragraph" w:customStyle="1" w:styleId="0844E5762F384104BAEA14963BAAA1FC">
    <w:name w:val="0844E5762F384104BAEA14963BAAA1FC"/>
  </w:style>
  <w:style w:type="paragraph" w:customStyle="1" w:styleId="F03CA02906484B998752A8F016574785">
    <w:name w:val="F03CA02906484B998752A8F0165747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2.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9B4753-CE94-4E1E-A3D4-C48D7D060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Projet d’entreprise à domicile</Template>
  <TotalTime>0</TotalTime>
  <Pages>9</Pages>
  <Words>1793</Words>
  <Characters>9867</Characters>
  <Application>Microsoft Office Word</Application>
  <DocSecurity>0</DocSecurity>
  <Lines>82</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DOCUMENTATION</vt:lpstr>
      <vt:lpstr/>
    </vt:vector>
  </TitlesOfParts>
  <Company/>
  <LinksUpToDate>false</LinksUpToDate>
  <CharactersWithSpaces>11637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subject>UTILISATEUR</dc:subject>
  <dc:creator/>
  <cp:keywords/>
  <dc:description/>
  <cp:lastModifiedBy/>
  <cp:revision>1</cp:revision>
  <dcterms:created xsi:type="dcterms:W3CDTF">2020-06-03T20:03:00Z</dcterms:created>
  <dcterms:modified xsi:type="dcterms:W3CDTF">2020-06-03T21:10:00Z</dcterms:modified>
  <cp:contentStatus>Projet Mesguen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